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D79" w:rsidRDefault="00CC48C5" w:rsidP="00CC48C5">
      <w:pPr>
        <w:pStyle w:val="Date"/>
        <w:spacing w:line="360" w:lineRule="auto"/>
        <w:rPr>
          <w:b/>
          <w:i/>
          <w:sz w:val="28"/>
          <w:u w:val="single"/>
          <w:lang w:val="en-GB"/>
        </w:rPr>
      </w:pPr>
      <w:r w:rsidRPr="00CC48C5">
        <w:rPr>
          <w:b/>
          <w:i/>
          <w:sz w:val="28"/>
          <w:u w:val="single"/>
          <w:lang w:val="en-GB"/>
        </w:rPr>
        <w:t>Car Rental Projekat</w:t>
      </w:r>
    </w:p>
    <w:p w:rsidR="00CC48C5" w:rsidRDefault="00CC48C5" w:rsidP="007A77B6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PHP Web projekat</w:t>
      </w:r>
    </w:p>
    <w:p w:rsidR="00CC48C5" w:rsidRDefault="00CC48C5" w:rsidP="007A77B6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Tema : Web aplikacija za rezervaciju </w:t>
      </w:r>
      <w:r w:rsidR="00E729E4">
        <w:rPr>
          <w:lang w:val="en-GB"/>
        </w:rPr>
        <w:t>automobila</w:t>
      </w:r>
    </w:p>
    <w:p w:rsidR="00CC48C5" w:rsidRDefault="00CC48C5" w:rsidP="00CC48C5">
      <w:pPr>
        <w:ind w:left="533"/>
        <w:rPr>
          <w:lang w:val="en-GB"/>
        </w:rPr>
      </w:pPr>
    </w:p>
    <w:p w:rsidR="00CC48C5" w:rsidRDefault="00CC48C5" w:rsidP="00CC48C5">
      <w:pPr>
        <w:rPr>
          <w:lang w:val="en-GB"/>
        </w:rPr>
      </w:pPr>
      <w:r>
        <w:rPr>
          <w:lang w:val="en-GB"/>
        </w:rPr>
        <w:t xml:space="preserve"> Opis : </w:t>
      </w:r>
    </w:p>
    <w:p w:rsidR="00CC48C5" w:rsidRDefault="00CC48C5" w:rsidP="00CC48C5">
      <w:pPr>
        <w:rPr>
          <w:sz w:val="22"/>
          <w:lang w:val="en-GB"/>
        </w:rPr>
      </w:pPr>
      <w:r w:rsidRPr="00CC48C5">
        <w:rPr>
          <w:sz w:val="22"/>
          <w:lang w:val="en-GB"/>
        </w:rPr>
        <w:t>Aplikacija je namenjena</w:t>
      </w:r>
      <w:r>
        <w:rPr>
          <w:sz w:val="22"/>
          <w:lang w:val="en-GB"/>
        </w:rPr>
        <w:t xml:space="preserve"> rezervisanju vozila (prilikom rentiranja). U dokumentu je pojasnjeno funcionisanje aplikacije u sledecim tackama.</w:t>
      </w:r>
    </w:p>
    <w:p w:rsidR="00CC48C5" w:rsidRDefault="00CC48C5" w:rsidP="00CC48C5">
      <w:pPr>
        <w:jc w:val="center"/>
        <w:rPr>
          <w:b/>
          <w:sz w:val="22"/>
          <w:u w:val="single"/>
          <w:lang w:val="en-GB"/>
        </w:rPr>
      </w:pPr>
      <w:r>
        <w:rPr>
          <w:b/>
          <w:sz w:val="22"/>
          <w:u w:val="single"/>
          <w:lang w:val="en-GB"/>
        </w:rPr>
        <w:t>Registrovani korisnici</w:t>
      </w:r>
    </w:p>
    <w:p w:rsidR="00CC48C5" w:rsidRPr="00CC48C5" w:rsidRDefault="00CC48C5" w:rsidP="00CC48C5">
      <w:pPr>
        <w:jc w:val="center"/>
        <w:rPr>
          <w:b/>
          <w:sz w:val="22"/>
          <w:u w:val="single"/>
          <w:lang w:val="en-GB"/>
        </w:rPr>
      </w:pPr>
    </w:p>
    <w:p w:rsidR="00CC48C5" w:rsidRDefault="00CC48C5" w:rsidP="007A77B6">
      <w:pPr>
        <w:pStyle w:val="ListParagraph"/>
        <w:numPr>
          <w:ilvl w:val="0"/>
          <w:numId w:val="14"/>
        </w:numPr>
        <w:rPr>
          <w:sz w:val="22"/>
          <w:lang w:val="en-GB"/>
        </w:rPr>
      </w:pPr>
      <w:r>
        <w:rPr>
          <w:sz w:val="22"/>
          <w:lang w:val="en-GB"/>
        </w:rPr>
        <w:t>Registracija i logovanje korisnika</w:t>
      </w:r>
    </w:p>
    <w:p w:rsidR="00CC48C5" w:rsidRDefault="00CC48C5" w:rsidP="007A77B6">
      <w:pPr>
        <w:pStyle w:val="ListParagraph"/>
        <w:numPr>
          <w:ilvl w:val="0"/>
          <w:numId w:val="14"/>
        </w:numPr>
        <w:rPr>
          <w:sz w:val="22"/>
          <w:lang w:val="en-GB"/>
        </w:rPr>
      </w:pPr>
      <w:r>
        <w:rPr>
          <w:sz w:val="22"/>
          <w:lang w:val="en-GB"/>
        </w:rPr>
        <w:t>Izlistavanje detalja o izabranom vozilu</w:t>
      </w:r>
    </w:p>
    <w:p w:rsidR="00CC48C5" w:rsidRDefault="00CC48C5" w:rsidP="007A77B6">
      <w:pPr>
        <w:pStyle w:val="ListParagraph"/>
        <w:numPr>
          <w:ilvl w:val="0"/>
          <w:numId w:val="14"/>
        </w:numPr>
        <w:rPr>
          <w:sz w:val="22"/>
          <w:lang w:val="en-GB"/>
        </w:rPr>
      </w:pPr>
      <w:r>
        <w:rPr>
          <w:sz w:val="22"/>
          <w:lang w:val="en-GB"/>
        </w:rPr>
        <w:t>Rezervacija vozila</w:t>
      </w:r>
    </w:p>
    <w:p w:rsidR="00CC48C5" w:rsidRDefault="00CC48C5" w:rsidP="007A77B6">
      <w:pPr>
        <w:pStyle w:val="ListParagraph"/>
        <w:numPr>
          <w:ilvl w:val="0"/>
          <w:numId w:val="14"/>
        </w:numPr>
        <w:rPr>
          <w:sz w:val="22"/>
          <w:lang w:val="en-GB"/>
        </w:rPr>
      </w:pPr>
      <w:r>
        <w:rPr>
          <w:sz w:val="22"/>
          <w:lang w:val="en-GB"/>
        </w:rPr>
        <w:t>Deo sa izmenom korisnickih podataka (Update i Delete profila)</w:t>
      </w:r>
    </w:p>
    <w:p w:rsidR="00CC48C5" w:rsidRPr="00CC48C5" w:rsidRDefault="00CC48C5" w:rsidP="00CC48C5">
      <w:pPr>
        <w:ind w:left="533"/>
        <w:rPr>
          <w:sz w:val="22"/>
          <w:lang w:val="en-GB"/>
        </w:rPr>
      </w:pPr>
    </w:p>
    <w:p w:rsidR="00CC48C5" w:rsidRDefault="00CC48C5" w:rsidP="00CC48C5">
      <w:pPr>
        <w:pStyle w:val="ListParagraph"/>
        <w:ind w:left="893"/>
        <w:rPr>
          <w:b/>
          <w:sz w:val="22"/>
          <w:u w:val="single"/>
          <w:lang w:val="en-GB"/>
        </w:rPr>
      </w:pPr>
      <w:r>
        <w:rPr>
          <w:b/>
          <w:sz w:val="22"/>
          <w:lang w:val="en-GB"/>
        </w:rPr>
        <w:t xml:space="preserve">                                               </w:t>
      </w:r>
      <w:r>
        <w:rPr>
          <w:b/>
          <w:sz w:val="22"/>
          <w:u w:val="single"/>
          <w:lang w:val="en-GB"/>
        </w:rPr>
        <w:t>Ne registrovani korisnici</w:t>
      </w:r>
    </w:p>
    <w:p w:rsidR="00CC48C5" w:rsidRDefault="00CC48C5" w:rsidP="00CC48C5">
      <w:pPr>
        <w:pStyle w:val="ListParagraph"/>
        <w:ind w:left="893"/>
        <w:rPr>
          <w:b/>
          <w:sz w:val="22"/>
          <w:u w:val="single"/>
          <w:lang w:val="en-GB"/>
        </w:rPr>
      </w:pPr>
    </w:p>
    <w:p w:rsidR="00CC48C5" w:rsidRPr="00CC48C5" w:rsidRDefault="00CC48C5" w:rsidP="007A77B6">
      <w:pPr>
        <w:pStyle w:val="ListParagraph"/>
        <w:numPr>
          <w:ilvl w:val="0"/>
          <w:numId w:val="15"/>
        </w:numPr>
        <w:rPr>
          <w:sz w:val="22"/>
          <w:lang w:val="en-GB"/>
        </w:rPr>
      </w:pPr>
      <w:r w:rsidRPr="00CC48C5">
        <w:rPr>
          <w:sz w:val="22"/>
          <w:lang w:val="en-GB"/>
        </w:rPr>
        <w:t>Pregled liste vozila</w:t>
      </w:r>
    </w:p>
    <w:p w:rsidR="00CC48C5" w:rsidRPr="00CC48C5" w:rsidRDefault="00CC48C5" w:rsidP="007A77B6">
      <w:pPr>
        <w:pStyle w:val="ListParagraph"/>
        <w:numPr>
          <w:ilvl w:val="0"/>
          <w:numId w:val="15"/>
        </w:numPr>
        <w:rPr>
          <w:sz w:val="22"/>
          <w:lang w:val="en-GB"/>
        </w:rPr>
      </w:pPr>
      <w:r w:rsidRPr="00CC48C5">
        <w:rPr>
          <w:sz w:val="22"/>
          <w:lang w:val="en-GB"/>
        </w:rPr>
        <w:t>Pregled detalja vozila</w:t>
      </w:r>
    </w:p>
    <w:p w:rsidR="00CC48C5" w:rsidRDefault="00CC48C5" w:rsidP="007A77B6">
      <w:pPr>
        <w:pStyle w:val="ListParagraph"/>
        <w:numPr>
          <w:ilvl w:val="0"/>
          <w:numId w:val="15"/>
        </w:numPr>
        <w:rPr>
          <w:sz w:val="22"/>
          <w:lang w:val="en-GB"/>
        </w:rPr>
      </w:pPr>
      <w:r w:rsidRPr="00CC48C5">
        <w:rPr>
          <w:sz w:val="22"/>
          <w:lang w:val="en-GB"/>
        </w:rPr>
        <w:t>Opste informacije (Kontakt,Lokacija...)</w:t>
      </w:r>
    </w:p>
    <w:p w:rsidR="00CC48C5" w:rsidRPr="00CC48C5" w:rsidRDefault="00CC48C5" w:rsidP="00CC48C5">
      <w:pPr>
        <w:pStyle w:val="ListParagraph"/>
        <w:ind w:left="893"/>
        <w:rPr>
          <w:sz w:val="22"/>
          <w:lang w:val="en-GB"/>
        </w:rPr>
      </w:pPr>
    </w:p>
    <w:p w:rsidR="00CC48C5" w:rsidRDefault="00CC48C5" w:rsidP="00CC48C5">
      <w:pPr>
        <w:pStyle w:val="ListParagraph"/>
        <w:ind w:left="1613"/>
        <w:jc w:val="center"/>
        <w:rPr>
          <w:sz w:val="22"/>
          <w:lang w:val="en-GB"/>
        </w:rPr>
      </w:pPr>
    </w:p>
    <w:p w:rsidR="00CC48C5" w:rsidRDefault="00CC48C5" w:rsidP="00CC48C5">
      <w:pPr>
        <w:pStyle w:val="ListParagraph"/>
        <w:ind w:left="1613"/>
        <w:rPr>
          <w:b/>
          <w:sz w:val="22"/>
          <w:u w:val="single"/>
          <w:lang w:val="en-GB"/>
        </w:rPr>
      </w:pPr>
      <w:r>
        <w:rPr>
          <w:sz w:val="22"/>
          <w:lang w:val="en-GB"/>
        </w:rPr>
        <w:t xml:space="preserve">                                   </w:t>
      </w:r>
      <w:r w:rsidRPr="00CC48C5">
        <w:rPr>
          <w:b/>
          <w:sz w:val="22"/>
          <w:u w:val="single"/>
          <w:lang w:val="en-GB"/>
        </w:rPr>
        <w:t>ADMINISTRACIJA SAJTA</w:t>
      </w:r>
    </w:p>
    <w:p w:rsidR="00CC48C5" w:rsidRDefault="00CC48C5" w:rsidP="00CC48C5">
      <w:pPr>
        <w:pStyle w:val="ListParagraph"/>
        <w:ind w:left="1613"/>
        <w:rPr>
          <w:b/>
          <w:sz w:val="22"/>
          <w:u w:val="single"/>
          <w:lang w:val="en-GB"/>
        </w:rPr>
      </w:pPr>
    </w:p>
    <w:p w:rsidR="00CC48C5" w:rsidRPr="00CC48C5" w:rsidRDefault="00CC48C5" w:rsidP="007A77B6">
      <w:pPr>
        <w:pStyle w:val="ListParagraph"/>
        <w:numPr>
          <w:ilvl w:val="0"/>
          <w:numId w:val="16"/>
        </w:numPr>
        <w:rPr>
          <w:b/>
          <w:sz w:val="22"/>
          <w:u w:val="single"/>
          <w:lang w:val="en-GB"/>
        </w:rPr>
      </w:pPr>
      <w:r w:rsidRPr="00CC48C5">
        <w:rPr>
          <w:sz w:val="22"/>
          <w:lang w:val="en-GB"/>
        </w:rPr>
        <w:t>Logovanje administratora</w:t>
      </w:r>
    </w:p>
    <w:p w:rsidR="00CC48C5" w:rsidRPr="00CC48C5" w:rsidRDefault="00CC48C5" w:rsidP="007A77B6">
      <w:pPr>
        <w:pStyle w:val="ListParagraph"/>
        <w:numPr>
          <w:ilvl w:val="0"/>
          <w:numId w:val="16"/>
        </w:numPr>
        <w:rPr>
          <w:sz w:val="22"/>
          <w:lang w:val="en-GB"/>
        </w:rPr>
      </w:pPr>
      <w:r w:rsidRPr="00CC48C5">
        <w:rPr>
          <w:sz w:val="22"/>
          <w:lang w:val="en-GB"/>
        </w:rPr>
        <w:t>Rad sa korisnicima</w:t>
      </w:r>
    </w:p>
    <w:p w:rsidR="00CC48C5" w:rsidRPr="00CC48C5" w:rsidRDefault="00CC48C5" w:rsidP="007A77B6">
      <w:pPr>
        <w:pStyle w:val="ListParagraph"/>
        <w:numPr>
          <w:ilvl w:val="0"/>
          <w:numId w:val="16"/>
        </w:numPr>
        <w:rPr>
          <w:sz w:val="22"/>
          <w:lang w:val="en-GB"/>
        </w:rPr>
      </w:pPr>
      <w:r w:rsidRPr="00CC48C5">
        <w:rPr>
          <w:sz w:val="22"/>
          <w:lang w:val="en-GB"/>
        </w:rPr>
        <w:t>Rad sa vozilima</w:t>
      </w:r>
    </w:p>
    <w:p w:rsidR="00CC48C5" w:rsidRDefault="00CC48C5" w:rsidP="007A77B6">
      <w:pPr>
        <w:pStyle w:val="ListParagraph"/>
        <w:numPr>
          <w:ilvl w:val="0"/>
          <w:numId w:val="16"/>
        </w:numPr>
        <w:rPr>
          <w:sz w:val="22"/>
          <w:lang w:val="en-GB"/>
        </w:rPr>
      </w:pPr>
      <w:r w:rsidRPr="00CC48C5">
        <w:rPr>
          <w:sz w:val="22"/>
          <w:lang w:val="en-GB"/>
        </w:rPr>
        <w:t xml:space="preserve">Kreiranje i dodavanje novih </w:t>
      </w:r>
      <w:r w:rsidR="00816D07">
        <w:rPr>
          <w:sz w:val="22"/>
          <w:lang w:val="en-GB"/>
        </w:rPr>
        <w:t>administrator</w:t>
      </w: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7A77B6">
      <w:pPr>
        <w:pStyle w:val="ListParagraph"/>
        <w:numPr>
          <w:ilvl w:val="0"/>
          <w:numId w:val="17"/>
        </w:numPr>
        <w:rPr>
          <w:b/>
          <w:sz w:val="22"/>
          <w:u w:val="single"/>
          <w:lang w:val="en-GB"/>
        </w:rPr>
      </w:pPr>
      <w:r w:rsidRPr="00816D07">
        <w:rPr>
          <w:b/>
          <w:sz w:val="22"/>
          <w:lang w:val="en-GB"/>
        </w:rPr>
        <w:lastRenderedPageBreak/>
        <w:t xml:space="preserve">         </w:t>
      </w:r>
      <w:r>
        <w:rPr>
          <w:b/>
          <w:sz w:val="22"/>
          <w:u w:val="single"/>
          <w:lang w:val="en-GB"/>
        </w:rPr>
        <w:t>Registracija Korisnika</w:t>
      </w:r>
    </w:p>
    <w:p w:rsidR="00816D07" w:rsidRDefault="00816D07" w:rsidP="00816D07">
      <w:pPr>
        <w:rPr>
          <w:b/>
          <w:sz w:val="22"/>
          <w:u w:val="single"/>
          <w:lang w:val="en-GB"/>
        </w:rPr>
      </w:pPr>
    </w:p>
    <w:p w:rsidR="00816D07" w:rsidRDefault="00816D07" w:rsidP="00816D07">
      <w:pPr>
        <w:jc w:val="center"/>
        <w:rPr>
          <w:sz w:val="22"/>
          <w:lang w:val="en-GB"/>
        </w:rPr>
      </w:pPr>
      <w:r w:rsidRPr="00816D07">
        <w:rPr>
          <w:sz w:val="22"/>
          <w:lang w:val="en-GB"/>
        </w:rPr>
        <w:t>Re</w:t>
      </w:r>
      <w:r>
        <w:rPr>
          <w:sz w:val="22"/>
          <w:lang w:val="en-GB"/>
        </w:rPr>
        <w:t>gistracija novih korisnika vrsi se klikom na link za registraciju u gornjem desnom uglu</w:t>
      </w:r>
    </w:p>
    <w:p w:rsidR="00816D07" w:rsidRDefault="00816D07" w:rsidP="00816D07">
      <w:pPr>
        <w:rPr>
          <w:sz w:val="22"/>
          <w:lang w:val="en-GB"/>
        </w:rPr>
      </w:pPr>
      <w:r>
        <w:rPr>
          <w:sz w:val="22"/>
          <w:lang w:val="en-GB"/>
        </w:rPr>
        <w:t xml:space="preserve">                        </w:t>
      </w:r>
      <w:r>
        <w:rPr>
          <w:noProof/>
          <w:sz w:val="22"/>
        </w:rPr>
        <w:drawing>
          <wp:inline distT="0" distB="0" distL="0" distR="0">
            <wp:extent cx="4352923" cy="1171575"/>
            <wp:effectExtent l="19050" t="0" r="0" b="0"/>
            <wp:docPr id="2" name="Picture 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Nakon toga otvorice se prozor u kome je potrebno uneti sve podatke koji su trazeni prilikom registracije novih korisnika</w:t>
      </w:r>
    </w:p>
    <w:p w:rsidR="00816D07" w:rsidRDefault="00816D07" w:rsidP="00816D07">
      <w:pPr>
        <w:rPr>
          <w:sz w:val="22"/>
          <w:lang w:val="en-GB"/>
        </w:rPr>
      </w:pPr>
      <w:r>
        <w:rPr>
          <w:sz w:val="22"/>
          <w:lang w:val="en-GB"/>
        </w:rPr>
        <w:t xml:space="preserve">                       </w:t>
      </w:r>
      <w:r>
        <w:rPr>
          <w:noProof/>
          <w:sz w:val="22"/>
        </w:rPr>
        <w:drawing>
          <wp:inline distT="0" distB="0" distL="0" distR="0">
            <wp:extent cx="3620364" cy="2124075"/>
            <wp:effectExtent l="19050" t="0" r="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3654" cy="21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U slucaju da polja koja su predvidjena za unos podataka ostanu nepopunjena ili ukoliko korisnik sa istom email adresom i korisnickim imenom vec postoji pojavise se predvidjeno upozorenje.</w:t>
      </w:r>
    </w:p>
    <w:p w:rsidR="00816D07" w:rsidRDefault="00816D07" w:rsidP="00816D07">
      <w:pPr>
        <w:rPr>
          <w:sz w:val="22"/>
          <w:lang w:val="en-GB"/>
        </w:rPr>
      </w:pPr>
      <w:r>
        <w:rPr>
          <w:sz w:val="22"/>
          <w:lang w:val="en-GB"/>
        </w:rPr>
        <w:t xml:space="preserve">                       </w:t>
      </w:r>
      <w:r>
        <w:rPr>
          <w:noProof/>
          <w:sz w:val="22"/>
        </w:rPr>
        <w:drawing>
          <wp:inline distT="0" distB="0" distL="0" distR="0">
            <wp:extent cx="3762375" cy="1924050"/>
            <wp:effectExtent l="19050" t="0" r="9525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rPr>
          <w:sz w:val="22"/>
          <w:lang w:val="en-GB"/>
        </w:rPr>
      </w:pPr>
    </w:p>
    <w:p w:rsidR="00816D07" w:rsidRDefault="00816D07" w:rsidP="00816D07">
      <w:pPr>
        <w:rPr>
          <w:sz w:val="22"/>
          <w:lang w:val="en-GB"/>
        </w:rPr>
      </w:pPr>
    </w:p>
    <w:p w:rsidR="00816D07" w:rsidRDefault="00816D07" w:rsidP="00816D07">
      <w:pPr>
        <w:rPr>
          <w:sz w:val="22"/>
          <w:lang w:val="en-GB"/>
        </w:rPr>
      </w:pP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sz w:val="22"/>
          <w:lang w:val="en-GB"/>
        </w:rPr>
        <w:lastRenderedPageBreak/>
        <w:t>Nakon uspesne registracije aplikacija ce vas preusmeriti na korisnicki panel u kome mozete birati nekoliko opcija</w:t>
      </w: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  <w:r>
        <w:rPr>
          <w:sz w:val="22"/>
          <w:lang w:val="en-GB"/>
        </w:rPr>
        <w:t xml:space="preserve">                       </w:t>
      </w:r>
      <w:r>
        <w:rPr>
          <w:noProof/>
          <w:sz w:val="22"/>
        </w:rPr>
        <w:drawing>
          <wp:inline distT="0" distB="0" distL="0" distR="0">
            <wp:extent cx="3371850" cy="2152650"/>
            <wp:effectExtent l="19050" t="0" r="0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006" cy="21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7A77B6">
      <w:pPr>
        <w:pStyle w:val="ListParagraph"/>
        <w:numPr>
          <w:ilvl w:val="0"/>
          <w:numId w:val="16"/>
        </w:numPr>
        <w:rPr>
          <w:sz w:val="22"/>
          <w:lang w:val="en-GB"/>
        </w:rPr>
      </w:pPr>
      <w:r w:rsidRPr="00816D07">
        <w:rPr>
          <w:sz w:val="22"/>
          <w:lang w:val="en-GB"/>
        </w:rPr>
        <w:t>Promena podataka se vrsi klikom na link Promeni svoje podatke (Popunjavanjem ponudjenih polja i klikom na taster Izmeni)</w:t>
      </w:r>
    </w:p>
    <w:p w:rsidR="00816D07" w:rsidRDefault="00816D07" w:rsidP="007A77B6">
      <w:pPr>
        <w:pStyle w:val="ListParagraph"/>
        <w:numPr>
          <w:ilvl w:val="0"/>
          <w:numId w:val="16"/>
        </w:numPr>
        <w:rPr>
          <w:sz w:val="22"/>
          <w:lang w:val="en-GB"/>
        </w:rPr>
      </w:pPr>
      <w:r>
        <w:rPr>
          <w:sz w:val="22"/>
          <w:lang w:val="en-GB"/>
        </w:rPr>
        <w:t>Link Istorija rentiranja vozila vas void na stranicu koja prikazuje listu sa vozilima koja ste do sad rentirali ukoliko postoje</w:t>
      </w:r>
    </w:p>
    <w:p w:rsidR="00816D07" w:rsidRDefault="00816D07" w:rsidP="007A77B6">
      <w:pPr>
        <w:pStyle w:val="ListParagraph"/>
        <w:numPr>
          <w:ilvl w:val="0"/>
          <w:numId w:val="16"/>
        </w:numPr>
        <w:rPr>
          <w:sz w:val="22"/>
          <w:lang w:val="en-GB"/>
        </w:rPr>
      </w:pPr>
      <w:r>
        <w:rPr>
          <w:sz w:val="22"/>
          <w:lang w:val="en-GB"/>
        </w:rPr>
        <w:t>Ukoliko kliknete na link izbrisi profil , aplikacija ce vas preusmeriti na stranicu u kojoj mozete potvrditi brisanje profila, klikom na Izbrisi vas profil ce biti izbrisan iz baze podataka a aplikacija ce se preusmeriti na stranicu za registraciju novih korisnika.</w:t>
      </w: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5267325" cy="1018521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415" cy="10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5267325" cy="1169015"/>
            <wp:effectExtent l="19050" t="0" r="0" b="0"/>
            <wp:docPr id="9" name="Picture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641" cy="117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pStyle w:val="ListParagraph"/>
        <w:ind w:left="893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5267325" cy="2143125"/>
            <wp:effectExtent l="19050" t="0" r="9525" b="0"/>
            <wp:docPr id="10" name="Picture 9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7A77B6">
      <w:pPr>
        <w:pStyle w:val="ListParagraph"/>
        <w:numPr>
          <w:ilvl w:val="0"/>
          <w:numId w:val="17"/>
        </w:numPr>
        <w:rPr>
          <w:b/>
          <w:sz w:val="22"/>
          <w:u w:val="single"/>
          <w:lang w:val="en-GB"/>
        </w:rPr>
      </w:pPr>
      <w:r>
        <w:rPr>
          <w:sz w:val="22"/>
          <w:lang w:val="en-GB"/>
        </w:rPr>
        <w:lastRenderedPageBreak/>
        <w:t xml:space="preserve">                </w:t>
      </w:r>
      <w:r>
        <w:rPr>
          <w:b/>
          <w:sz w:val="22"/>
          <w:u w:val="single"/>
          <w:lang w:val="en-GB"/>
        </w:rPr>
        <w:t>LOGIN Korisnika</w:t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Klikom na link Login pristupa se logovanju vec registrovanih korisnika</w:t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4953692" cy="1028844"/>
            <wp:effectExtent l="19050" t="0" r="0" b="0"/>
            <wp:docPr id="11" name="Picture 10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Potrebno je uneti trazene podatke u polje za korisnicko ime i password</w:t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3724275" cy="1044686"/>
            <wp:effectExtent l="19050" t="0" r="0" b="0"/>
            <wp:docPr id="12" name="Picture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4" cy="10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Ukoliko ne postoji korisnik sa unetim podacima aplikacija ce vas o tome obavestiti</w:t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3705742" cy="809738"/>
            <wp:effectExtent l="19050" t="0" r="9008" b="0"/>
            <wp:docPr id="13" name="Picture 1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Nakon uspesnog logovanja bicete preusmereni na korisnicki panel kao i posle uspesne registracije novih korisnika. Korisnicki panel je identican kao i u prethodnom objasnjenju. Ukoliko ne zelite da menjate svoje podatke,gledate istoriju vasih rezervacija i ukoliko ne zelite da obrisete vas profil – preskocite ovaj korak.</w:t>
      </w:r>
    </w:p>
    <w:p w:rsidR="00816D07" w:rsidRDefault="00816D07" w:rsidP="007A77B6">
      <w:pPr>
        <w:pStyle w:val="ListParagraph"/>
        <w:numPr>
          <w:ilvl w:val="0"/>
          <w:numId w:val="18"/>
        </w:numPr>
        <w:rPr>
          <w:sz w:val="22"/>
          <w:lang w:val="en-GB"/>
        </w:rPr>
      </w:pPr>
      <w:r>
        <w:rPr>
          <w:sz w:val="22"/>
          <w:lang w:val="en-GB"/>
        </w:rPr>
        <w:t>VOZILA</w:t>
      </w: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  <w:r>
        <w:rPr>
          <w:sz w:val="22"/>
          <w:lang w:val="en-GB"/>
        </w:rPr>
        <w:t>Tabeli vozila koja su dostupna za rezervaciju pristupa se klikom na link VOZILA</w:t>
      </w: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3143689" cy="828791"/>
            <wp:effectExtent l="19050" t="0" r="0" b="0"/>
            <wp:docPr id="14" name="Picture 1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  <w:r>
        <w:rPr>
          <w:sz w:val="22"/>
          <w:lang w:val="en-GB"/>
        </w:rPr>
        <w:t>Prikazace se tabela sa svim vozilima koja mozete rezervisati</w:t>
      </w: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  <w:r>
        <w:rPr>
          <w:noProof/>
          <w:sz w:val="22"/>
        </w:rPr>
        <w:lastRenderedPageBreak/>
        <w:drawing>
          <wp:inline distT="0" distB="0" distL="0" distR="0">
            <wp:extent cx="3617985" cy="2228850"/>
            <wp:effectExtent l="19050" t="0" r="1515" b="0"/>
            <wp:docPr id="15" name="Picture 1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4298" cy="22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pStyle w:val="ListParagraph"/>
        <w:jc w:val="center"/>
        <w:rPr>
          <w:sz w:val="22"/>
          <w:lang w:val="en-GB"/>
        </w:rPr>
      </w:pPr>
      <w:r>
        <w:rPr>
          <w:sz w:val="22"/>
          <w:lang w:val="en-GB"/>
        </w:rPr>
        <w:t>Klikom na polje sa automobilom otvorice se nova stranica sa detaljima vozila, tabelom sa datumima u kojima je vozilo vec rezervisano i delom u kome su ispisani vasi podaci zajedno sa izborom datuma za rezervaciju</w:t>
      </w:r>
    </w:p>
    <w:p w:rsidR="00816D07" w:rsidRDefault="00816D07" w:rsidP="00816D07">
      <w:pPr>
        <w:pStyle w:val="ListParagraph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5619750" cy="2543175"/>
            <wp:effectExtent l="19050" t="0" r="0" b="0"/>
            <wp:docPr id="16" name="Picture 1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pStyle w:val="ListParagraph"/>
        <w:rPr>
          <w:sz w:val="22"/>
          <w:lang w:val="en-GB"/>
        </w:rPr>
      </w:pPr>
    </w:p>
    <w:p w:rsidR="00816D07" w:rsidRDefault="00816D07" w:rsidP="00816D07">
      <w:pPr>
        <w:pStyle w:val="ListParagraph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5619750" cy="2524125"/>
            <wp:effectExtent l="19050" t="0" r="0" b="0"/>
            <wp:docPr id="17" name="Picture 1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pStyle w:val="ListParagraph"/>
        <w:rPr>
          <w:sz w:val="22"/>
          <w:lang w:val="en-GB"/>
        </w:rPr>
      </w:pPr>
    </w:p>
    <w:p w:rsidR="00816D07" w:rsidRDefault="00816D07" w:rsidP="00816D07">
      <w:pPr>
        <w:pStyle w:val="ListParagraph"/>
        <w:rPr>
          <w:sz w:val="22"/>
          <w:lang w:val="en-GB"/>
        </w:rPr>
      </w:pPr>
    </w:p>
    <w:p w:rsidR="00816D07" w:rsidRDefault="00816D07" w:rsidP="007A77B6">
      <w:pPr>
        <w:pStyle w:val="ListParagraph"/>
        <w:numPr>
          <w:ilvl w:val="0"/>
          <w:numId w:val="17"/>
        </w:numPr>
        <w:rPr>
          <w:b/>
          <w:sz w:val="22"/>
          <w:u w:val="single"/>
          <w:lang w:val="en-GB"/>
        </w:rPr>
      </w:pPr>
      <w:r>
        <w:rPr>
          <w:sz w:val="22"/>
          <w:lang w:val="en-GB"/>
        </w:rPr>
        <w:lastRenderedPageBreak/>
        <w:t xml:space="preserve">           </w:t>
      </w:r>
      <w:r w:rsidRPr="00816D07">
        <w:rPr>
          <w:b/>
          <w:sz w:val="22"/>
          <w:u w:val="single"/>
          <w:lang w:val="en-GB"/>
        </w:rPr>
        <w:t>Rezervacija Vozila</w:t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Kao vec ulogovani korisnik nije potrebno da unosite vase podatke vec ce to aplikacija sama uciniti za vas. Sve sto je potrebno da uradite je da odaberete pocetni i krajnji datum rezervacije vozila i kliknete na taster </w:t>
      </w:r>
      <w:r>
        <w:rPr>
          <w:b/>
          <w:sz w:val="22"/>
          <w:lang w:val="en-GB"/>
        </w:rPr>
        <w:t>Rezervisite Vozilo</w:t>
      </w:r>
      <w:r>
        <w:rPr>
          <w:sz w:val="22"/>
          <w:lang w:val="en-GB"/>
        </w:rPr>
        <w:t xml:space="preserve"> (Pre rezervacije pogledati tabelu iznad forme za rezervaciju i odabrati termin koji se ne poklapa sa nekim terminom iz tabele).</w:t>
      </w: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6188710" cy="2457450"/>
            <wp:effectExtent l="19050" t="0" r="2540" b="0"/>
            <wp:docPr id="18" name="Picture 1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07" w:rsidRDefault="00816D07" w:rsidP="00816D07">
      <w:pPr>
        <w:jc w:val="center"/>
        <w:rPr>
          <w:sz w:val="22"/>
          <w:lang w:val="en-GB"/>
        </w:rPr>
      </w:pPr>
    </w:p>
    <w:p w:rsidR="00816D07" w:rsidRDefault="00816D07" w:rsidP="00816D07">
      <w:pPr>
        <w:jc w:val="center"/>
        <w:rPr>
          <w:b/>
          <w:sz w:val="22"/>
          <w:lang w:val="en-GB"/>
        </w:rPr>
      </w:pPr>
      <w:r>
        <w:rPr>
          <w:sz w:val="22"/>
          <w:lang w:val="en-GB"/>
        </w:rPr>
        <w:t xml:space="preserve">Nakon rezervacije vozila aplikacija ce se preusmeriti na stranicu koja vas obavestava da je vozilo uspesno rezervisano. Nakon toga mozete se izlogovati klikom na link </w:t>
      </w:r>
      <w:r w:rsidRPr="00816D07">
        <w:rPr>
          <w:b/>
          <w:sz w:val="22"/>
          <w:lang w:val="en-GB"/>
        </w:rPr>
        <w:t>LOGOUT</w:t>
      </w:r>
      <w:r>
        <w:rPr>
          <w:b/>
          <w:sz w:val="22"/>
          <w:lang w:val="en-GB"/>
        </w:rPr>
        <w:t>.</w:t>
      </w:r>
    </w:p>
    <w:p w:rsidR="00816D07" w:rsidRDefault="00816D07" w:rsidP="00816D07">
      <w:pPr>
        <w:jc w:val="center"/>
        <w:rPr>
          <w:b/>
          <w:sz w:val="22"/>
          <w:lang w:val="en-GB"/>
        </w:rPr>
      </w:pPr>
    </w:p>
    <w:p w:rsidR="00816D07" w:rsidRDefault="00816D07" w:rsidP="00816D07">
      <w:pPr>
        <w:jc w:val="center"/>
        <w:rPr>
          <w:b/>
          <w:sz w:val="22"/>
          <w:lang w:val="en-GB"/>
        </w:rPr>
      </w:pPr>
    </w:p>
    <w:p w:rsidR="00816D07" w:rsidRDefault="00816D07" w:rsidP="00816D07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2452994" cy="1847850"/>
            <wp:effectExtent l="19050" t="0" r="4456" b="0"/>
            <wp:docPr id="19" name="Picture 18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333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3048000" cy="1787948"/>
            <wp:effectExtent l="19050" t="0" r="0" b="0"/>
            <wp:docPr id="20" name="Picture 19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17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7D" w:rsidRDefault="0028137D" w:rsidP="00816D07">
      <w:pPr>
        <w:jc w:val="center"/>
        <w:rPr>
          <w:sz w:val="22"/>
          <w:lang w:val="en-GB"/>
        </w:rPr>
      </w:pPr>
    </w:p>
    <w:p w:rsidR="0028137D" w:rsidRDefault="0028137D" w:rsidP="00816D07">
      <w:pPr>
        <w:jc w:val="center"/>
        <w:rPr>
          <w:sz w:val="22"/>
          <w:lang w:val="en-GB"/>
        </w:rPr>
      </w:pPr>
    </w:p>
    <w:p w:rsidR="0028137D" w:rsidRDefault="0028137D" w:rsidP="00816D07">
      <w:pPr>
        <w:jc w:val="center"/>
        <w:rPr>
          <w:sz w:val="22"/>
          <w:lang w:val="en-GB"/>
        </w:rPr>
      </w:pPr>
    </w:p>
    <w:p w:rsidR="0028137D" w:rsidRDefault="0028137D" w:rsidP="00816D07">
      <w:pPr>
        <w:jc w:val="center"/>
        <w:rPr>
          <w:sz w:val="22"/>
          <w:lang w:val="en-GB"/>
        </w:rPr>
      </w:pPr>
    </w:p>
    <w:p w:rsidR="0028137D" w:rsidRDefault="0028137D" w:rsidP="007A77B6">
      <w:pPr>
        <w:pStyle w:val="ListParagraph"/>
        <w:numPr>
          <w:ilvl w:val="0"/>
          <w:numId w:val="17"/>
        </w:numPr>
        <w:rPr>
          <w:b/>
          <w:sz w:val="22"/>
          <w:u w:val="single"/>
          <w:lang w:val="en-GB"/>
        </w:rPr>
      </w:pPr>
      <w:r>
        <w:rPr>
          <w:sz w:val="22"/>
          <w:lang w:val="en-GB"/>
        </w:rPr>
        <w:lastRenderedPageBreak/>
        <w:t xml:space="preserve">      </w:t>
      </w:r>
      <w:r w:rsidRPr="0028137D">
        <w:rPr>
          <w:b/>
          <w:sz w:val="22"/>
          <w:u w:val="single"/>
          <w:lang w:val="en-GB"/>
        </w:rPr>
        <w:t>NE Registrovani Korisnici</w:t>
      </w:r>
    </w:p>
    <w:p w:rsidR="0028137D" w:rsidRDefault="0028137D" w:rsidP="0028137D">
      <w:pPr>
        <w:jc w:val="center"/>
        <w:rPr>
          <w:b/>
          <w:sz w:val="22"/>
          <w:lang w:val="en-GB"/>
        </w:rPr>
      </w:pPr>
      <w:r>
        <w:rPr>
          <w:sz w:val="22"/>
          <w:lang w:val="en-GB"/>
        </w:rPr>
        <w:t xml:space="preserve">Korisnik koji nije registrovan moze pregledati tabelu dostupnih vozila i njihove detalje ali nemoze rezervisati vozilo za odredjen termin ! Klikom na zeljeno vozilo otvorice se stranica sa detaljima vozila i deo sa textom koji vas obavestava da niste </w:t>
      </w:r>
      <w:r w:rsidRPr="0028137D">
        <w:rPr>
          <w:b/>
          <w:sz w:val="22"/>
          <w:lang w:val="en-GB"/>
        </w:rPr>
        <w:t>ulogovani</w:t>
      </w:r>
      <w:r>
        <w:rPr>
          <w:sz w:val="22"/>
          <w:lang w:val="en-GB"/>
        </w:rPr>
        <w:t xml:space="preserve">. Ukoliko ste registrovani a niste se logovali , klikom link </w:t>
      </w:r>
      <w:r w:rsidRPr="0028137D">
        <w:rPr>
          <w:b/>
          <w:sz w:val="22"/>
          <w:lang w:val="en-GB"/>
        </w:rPr>
        <w:t>login</w:t>
      </w:r>
      <w:r>
        <w:rPr>
          <w:sz w:val="22"/>
          <w:lang w:val="en-GB"/>
        </w:rPr>
        <w:t xml:space="preserve"> ili deo sa tekstom obavestenja bicete preusmereni na stranicu za logovanje a ukoliko niste registrovani uvek se mozete registrovati postupkom koji je vec objasnjen na pocetku dokumenta.Korisnik koji nije registrovan i ulogovan moze pregledati informacije o sajtu.Informacije o sajtu se mogu pregledati prevlacenjem misa preko fotter dela (donji deo prozora) u kome ce se pojavti linkovi </w:t>
      </w:r>
      <w:r w:rsidRPr="0028137D">
        <w:rPr>
          <w:b/>
          <w:sz w:val="22"/>
          <w:lang w:val="en-GB"/>
        </w:rPr>
        <w:t>O nama</w:t>
      </w:r>
      <w:r>
        <w:rPr>
          <w:sz w:val="22"/>
          <w:lang w:val="en-GB"/>
        </w:rPr>
        <w:t xml:space="preserve"> i </w:t>
      </w:r>
      <w:r w:rsidRPr="0028137D">
        <w:rPr>
          <w:b/>
          <w:sz w:val="22"/>
          <w:lang w:val="en-GB"/>
        </w:rPr>
        <w:t>Kontakt</w:t>
      </w:r>
    </w:p>
    <w:p w:rsidR="0028137D" w:rsidRDefault="0028137D" w:rsidP="0028137D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6188710" cy="1786890"/>
            <wp:effectExtent l="19050" t="0" r="2540" b="0"/>
            <wp:docPr id="21" name="Picture 20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7D" w:rsidRDefault="0028137D" w:rsidP="0028137D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6105525" cy="2740025"/>
            <wp:effectExtent l="19050" t="0" r="9525" b="0"/>
            <wp:docPr id="22" name="Picture 21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7D" w:rsidRDefault="0028137D" w:rsidP="0028137D">
      <w:pPr>
        <w:jc w:val="center"/>
        <w:rPr>
          <w:sz w:val="22"/>
          <w:lang w:val="en-GB"/>
        </w:rPr>
      </w:pPr>
    </w:p>
    <w:p w:rsidR="0028137D" w:rsidRDefault="0028137D" w:rsidP="0028137D">
      <w:pPr>
        <w:jc w:val="center"/>
        <w:rPr>
          <w:sz w:val="22"/>
          <w:lang w:val="en-GB"/>
        </w:rPr>
      </w:pPr>
    </w:p>
    <w:p w:rsidR="0028137D" w:rsidRDefault="0028137D" w:rsidP="0028137D">
      <w:pPr>
        <w:jc w:val="center"/>
        <w:rPr>
          <w:sz w:val="22"/>
          <w:lang w:val="en-GB"/>
        </w:rPr>
      </w:pPr>
    </w:p>
    <w:p w:rsidR="0028137D" w:rsidRDefault="0028137D" w:rsidP="0028137D">
      <w:pPr>
        <w:jc w:val="center"/>
        <w:rPr>
          <w:sz w:val="22"/>
          <w:lang w:val="en-GB"/>
        </w:rPr>
      </w:pPr>
    </w:p>
    <w:p w:rsidR="0028137D" w:rsidRDefault="0028137D" w:rsidP="0028137D">
      <w:pPr>
        <w:jc w:val="center"/>
        <w:rPr>
          <w:sz w:val="22"/>
          <w:lang w:val="en-GB"/>
        </w:rPr>
      </w:pPr>
    </w:p>
    <w:p w:rsidR="0028137D" w:rsidRDefault="0028137D" w:rsidP="0028137D">
      <w:pPr>
        <w:jc w:val="center"/>
        <w:rPr>
          <w:sz w:val="22"/>
          <w:lang w:val="en-GB"/>
        </w:rPr>
      </w:pPr>
    </w:p>
    <w:p w:rsidR="0028137D" w:rsidRDefault="0028137D" w:rsidP="007A77B6">
      <w:pPr>
        <w:pStyle w:val="ListParagraph"/>
        <w:numPr>
          <w:ilvl w:val="0"/>
          <w:numId w:val="19"/>
        </w:numPr>
        <w:jc w:val="center"/>
        <w:rPr>
          <w:b/>
          <w:sz w:val="22"/>
          <w:u w:val="single"/>
          <w:lang w:val="en-GB"/>
        </w:rPr>
      </w:pPr>
      <w:r w:rsidRPr="0028137D">
        <w:rPr>
          <w:b/>
          <w:sz w:val="22"/>
          <w:u w:val="single"/>
          <w:lang w:val="en-GB"/>
        </w:rPr>
        <w:lastRenderedPageBreak/>
        <w:t>ADMINISTRACIJA</w:t>
      </w:r>
    </w:p>
    <w:p w:rsidR="0028137D" w:rsidRDefault="0028137D" w:rsidP="0028137D">
      <w:pPr>
        <w:ind w:left="533"/>
        <w:jc w:val="center"/>
        <w:rPr>
          <w:sz w:val="22"/>
          <w:lang w:val="en-GB"/>
        </w:rPr>
      </w:pPr>
      <w:r>
        <w:rPr>
          <w:sz w:val="22"/>
          <w:lang w:val="en-GB"/>
        </w:rPr>
        <w:t>Administrator sajta ima ovlascenja vezana za</w:t>
      </w:r>
    </w:p>
    <w:p w:rsidR="0028137D" w:rsidRDefault="0028137D" w:rsidP="007A77B6">
      <w:pPr>
        <w:pStyle w:val="ListParagraph"/>
        <w:numPr>
          <w:ilvl w:val="0"/>
          <w:numId w:val="18"/>
        </w:numPr>
        <w:rPr>
          <w:sz w:val="22"/>
          <w:lang w:val="en-GB"/>
        </w:rPr>
      </w:pPr>
      <w:r w:rsidRPr="0028137D">
        <w:rPr>
          <w:b/>
          <w:sz w:val="22"/>
          <w:lang w:val="en-GB"/>
        </w:rPr>
        <w:t>Korisnike</w:t>
      </w:r>
      <w:r>
        <w:rPr>
          <w:sz w:val="22"/>
          <w:lang w:val="en-GB"/>
        </w:rPr>
        <w:t xml:space="preserve"> (Pregled svih registrovanih korsnika,Pregled detalja korisnika,Listing rentiranih vozila od strane svakog korisnika,brisanje izabranog korisnika)</w:t>
      </w:r>
    </w:p>
    <w:p w:rsidR="0028137D" w:rsidRDefault="0028137D" w:rsidP="007A77B6">
      <w:pPr>
        <w:pStyle w:val="ListParagraph"/>
        <w:numPr>
          <w:ilvl w:val="0"/>
          <w:numId w:val="18"/>
        </w:numPr>
        <w:rPr>
          <w:sz w:val="22"/>
          <w:lang w:val="en-GB"/>
        </w:rPr>
      </w:pPr>
      <w:r w:rsidRPr="0028137D">
        <w:rPr>
          <w:b/>
          <w:sz w:val="22"/>
          <w:lang w:val="en-GB"/>
        </w:rPr>
        <w:t>Vozila</w:t>
      </w:r>
      <w:r>
        <w:rPr>
          <w:sz w:val="22"/>
          <w:lang w:val="en-GB"/>
        </w:rPr>
        <w:t xml:space="preserve"> (Tabela sa svim vozilima,prikaz detalja za svako vozilo,izmenu podataka vozila,brisanje vozila)</w:t>
      </w:r>
    </w:p>
    <w:p w:rsidR="0028137D" w:rsidRDefault="0028137D" w:rsidP="007A77B6">
      <w:pPr>
        <w:pStyle w:val="ListParagraph"/>
        <w:numPr>
          <w:ilvl w:val="0"/>
          <w:numId w:val="18"/>
        </w:numPr>
        <w:rPr>
          <w:sz w:val="22"/>
          <w:lang w:val="en-GB"/>
        </w:rPr>
      </w:pPr>
      <w:r w:rsidRPr="0028137D">
        <w:rPr>
          <w:b/>
          <w:sz w:val="22"/>
          <w:lang w:val="en-GB"/>
        </w:rPr>
        <w:t>Kreiranje</w:t>
      </w:r>
      <w:r>
        <w:rPr>
          <w:sz w:val="22"/>
          <w:lang w:val="en-GB"/>
        </w:rPr>
        <w:t xml:space="preserve"> novog administratora</w:t>
      </w:r>
    </w:p>
    <w:p w:rsidR="0028137D" w:rsidRDefault="0028137D" w:rsidP="0028137D">
      <w:pPr>
        <w:pStyle w:val="ListParagraph"/>
        <w:rPr>
          <w:sz w:val="22"/>
          <w:lang w:val="en-GB"/>
        </w:rPr>
      </w:pPr>
    </w:p>
    <w:p w:rsidR="0028137D" w:rsidRDefault="0028137D" w:rsidP="0028137D">
      <w:pPr>
        <w:pStyle w:val="ListParagraph"/>
        <w:jc w:val="center"/>
        <w:rPr>
          <w:b/>
          <w:sz w:val="22"/>
          <w:lang w:val="en-GB"/>
        </w:rPr>
      </w:pPr>
      <w:r>
        <w:rPr>
          <w:b/>
          <w:sz w:val="22"/>
          <w:lang w:val="en-GB"/>
        </w:rPr>
        <w:t>Administrator (Login)</w:t>
      </w:r>
    </w:p>
    <w:p w:rsidR="00F80A73" w:rsidRDefault="00F80A73" w:rsidP="0028137D">
      <w:pPr>
        <w:pStyle w:val="ListParagraph"/>
        <w:jc w:val="center"/>
        <w:rPr>
          <w:sz w:val="22"/>
          <w:lang w:val="en-GB"/>
        </w:rPr>
      </w:pPr>
      <w:r>
        <w:rPr>
          <w:sz w:val="22"/>
          <w:lang w:val="en-GB"/>
        </w:rPr>
        <w:t>Prevlacenjem misa preko footer dela stranice ( donji deo stranice), Pojavice se linkovi  Administracija,O nama i Kontakt.</w:t>
      </w:r>
    </w:p>
    <w:p w:rsidR="00F80A73" w:rsidRDefault="00F80A73" w:rsidP="0028137D">
      <w:pPr>
        <w:pStyle w:val="ListParagraph"/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Klikom na link </w:t>
      </w:r>
      <w:r>
        <w:rPr>
          <w:b/>
          <w:sz w:val="22"/>
          <w:lang w:val="en-GB"/>
        </w:rPr>
        <w:t xml:space="preserve">Administracija </w:t>
      </w:r>
      <w:r>
        <w:rPr>
          <w:sz w:val="22"/>
          <w:lang w:val="en-GB"/>
        </w:rPr>
        <w:t>vrsi se preusmeravanje ka stranici za logovanje administratora.</w:t>
      </w:r>
    </w:p>
    <w:p w:rsidR="00F80A73" w:rsidRDefault="00F80A73" w:rsidP="0028137D">
      <w:pPr>
        <w:pStyle w:val="ListParagraph"/>
        <w:jc w:val="center"/>
        <w:rPr>
          <w:sz w:val="22"/>
          <w:lang w:val="en-GB"/>
        </w:rPr>
      </w:pPr>
    </w:p>
    <w:p w:rsidR="00F80A73" w:rsidRDefault="00F80A73" w:rsidP="0028137D">
      <w:pPr>
        <w:pStyle w:val="ListParagraph"/>
        <w:jc w:val="center"/>
        <w:rPr>
          <w:sz w:val="22"/>
          <w:lang w:val="en-GB"/>
        </w:rPr>
      </w:pPr>
    </w:p>
    <w:p w:rsidR="00F80A73" w:rsidRDefault="00F80A73" w:rsidP="0028137D">
      <w:pPr>
        <w:pStyle w:val="ListParagraph"/>
        <w:jc w:val="center"/>
        <w:rPr>
          <w:sz w:val="22"/>
          <w:lang w:val="en-GB"/>
        </w:rPr>
      </w:pPr>
    </w:p>
    <w:p w:rsidR="00F80A73" w:rsidRDefault="00F80A73" w:rsidP="0028137D">
      <w:pPr>
        <w:pStyle w:val="ListParagraph"/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2815478" cy="1914525"/>
            <wp:effectExtent l="19050" t="0" r="3922" b="0"/>
            <wp:docPr id="23" name="Picture 22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58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457450" cy="1914525"/>
            <wp:effectExtent l="19050" t="0" r="0" b="0"/>
            <wp:docPr id="24" name="Picture 23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9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73" w:rsidRDefault="00F80A73" w:rsidP="0028137D">
      <w:pPr>
        <w:pStyle w:val="ListParagraph"/>
        <w:jc w:val="center"/>
        <w:rPr>
          <w:sz w:val="22"/>
          <w:lang w:val="en-GB"/>
        </w:rPr>
      </w:pPr>
    </w:p>
    <w:p w:rsidR="00F80A73" w:rsidRDefault="00F80A73" w:rsidP="0028137D">
      <w:pPr>
        <w:pStyle w:val="ListParagraph"/>
        <w:jc w:val="center"/>
        <w:rPr>
          <w:sz w:val="22"/>
          <w:lang w:val="en-GB"/>
        </w:rPr>
      </w:pPr>
      <w:r>
        <w:rPr>
          <w:sz w:val="22"/>
          <w:lang w:val="en-GB"/>
        </w:rPr>
        <w:t>Ukoliko username i password nisu uneti ili su netacni aplikacija ce vas obavestiti na nacin kao i kod logovanja korisnika !</w:t>
      </w:r>
    </w:p>
    <w:p w:rsidR="005C3196" w:rsidRDefault="005C3196" w:rsidP="0028137D">
      <w:pPr>
        <w:pStyle w:val="ListParagraph"/>
        <w:jc w:val="center"/>
        <w:rPr>
          <w:sz w:val="22"/>
          <w:lang w:val="en-GB"/>
        </w:rPr>
      </w:pPr>
    </w:p>
    <w:p w:rsidR="005C3196" w:rsidRDefault="005C3196" w:rsidP="0028137D">
      <w:pPr>
        <w:pStyle w:val="ListParagraph"/>
        <w:jc w:val="center"/>
        <w:rPr>
          <w:sz w:val="22"/>
          <w:lang w:val="en-GB"/>
        </w:rPr>
      </w:pPr>
      <w:r>
        <w:rPr>
          <w:sz w:val="22"/>
          <w:lang w:val="en-GB"/>
        </w:rPr>
        <w:t>Nakon uspesnog logovanja administratora dolazi do preusmeravanja na admin panel u kome su ponudjene tri opcije :</w:t>
      </w:r>
    </w:p>
    <w:p w:rsidR="005C3196" w:rsidRDefault="005C3196" w:rsidP="007A77B6">
      <w:pPr>
        <w:pStyle w:val="ListParagraph"/>
        <w:numPr>
          <w:ilvl w:val="0"/>
          <w:numId w:val="20"/>
        </w:numPr>
        <w:rPr>
          <w:sz w:val="22"/>
          <w:lang w:val="en-GB"/>
        </w:rPr>
      </w:pPr>
      <w:r>
        <w:rPr>
          <w:sz w:val="22"/>
          <w:lang w:val="en-GB"/>
        </w:rPr>
        <w:t>Korisnici</w:t>
      </w:r>
    </w:p>
    <w:p w:rsidR="005C3196" w:rsidRDefault="005C3196" w:rsidP="007A77B6">
      <w:pPr>
        <w:pStyle w:val="ListParagraph"/>
        <w:numPr>
          <w:ilvl w:val="0"/>
          <w:numId w:val="20"/>
        </w:numPr>
        <w:rPr>
          <w:sz w:val="22"/>
          <w:lang w:val="en-GB"/>
        </w:rPr>
      </w:pPr>
      <w:r>
        <w:rPr>
          <w:sz w:val="22"/>
          <w:lang w:val="en-GB"/>
        </w:rPr>
        <w:t>Vozila</w:t>
      </w:r>
    </w:p>
    <w:p w:rsidR="005C3196" w:rsidRDefault="005C3196" w:rsidP="007A77B6">
      <w:pPr>
        <w:pStyle w:val="ListParagraph"/>
        <w:numPr>
          <w:ilvl w:val="0"/>
          <w:numId w:val="20"/>
        </w:numPr>
        <w:rPr>
          <w:sz w:val="22"/>
          <w:lang w:val="en-GB"/>
        </w:rPr>
      </w:pPr>
      <w:r>
        <w:rPr>
          <w:sz w:val="22"/>
          <w:lang w:val="en-GB"/>
        </w:rPr>
        <w:t>Admin</w:t>
      </w:r>
    </w:p>
    <w:p w:rsidR="005C3196" w:rsidRDefault="005C3196" w:rsidP="005C3196">
      <w:pPr>
        <w:ind w:left="0"/>
        <w:rPr>
          <w:sz w:val="22"/>
          <w:lang w:val="en-GB"/>
        </w:rPr>
      </w:pPr>
      <w:r>
        <w:rPr>
          <w:sz w:val="22"/>
          <w:lang w:val="en-GB"/>
        </w:rPr>
        <w:lastRenderedPageBreak/>
        <w:t xml:space="preserve">                </w:t>
      </w:r>
      <w:r>
        <w:rPr>
          <w:noProof/>
        </w:rPr>
        <w:drawing>
          <wp:inline distT="0" distB="0" distL="0" distR="0">
            <wp:extent cx="6188710" cy="1600200"/>
            <wp:effectExtent l="19050" t="0" r="2540" b="0"/>
            <wp:docPr id="25" name="Picture 24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96" w:rsidRDefault="005C3196" w:rsidP="005C3196">
      <w:pPr>
        <w:ind w:left="0"/>
        <w:jc w:val="center"/>
        <w:rPr>
          <w:b/>
          <w:sz w:val="22"/>
          <w:lang w:val="en-GB"/>
        </w:rPr>
      </w:pPr>
      <w:r w:rsidRPr="005C3196">
        <w:rPr>
          <w:b/>
          <w:sz w:val="22"/>
          <w:lang w:val="en-GB"/>
        </w:rPr>
        <w:t>KORISNICI</w:t>
      </w:r>
      <w:r w:rsidR="00D17698">
        <w:rPr>
          <w:b/>
          <w:sz w:val="22"/>
          <w:lang w:val="en-GB"/>
        </w:rPr>
        <w:t xml:space="preserve"> (ADMIN)</w:t>
      </w:r>
    </w:p>
    <w:p w:rsidR="005C3196" w:rsidRDefault="005C3196" w:rsidP="005C3196">
      <w:pPr>
        <w:ind w:left="0"/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Klikom na dugme </w:t>
      </w:r>
      <w:r w:rsidRPr="005C3196">
        <w:rPr>
          <w:b/>
          <w:sz w:val="22"/>
          <w:lang w:val="en-GB"/>
        </w:rPr>
        <w:t>KORISNICI</w:t>
      </w:r>
      <w:r>
        <w:rPr>
          <w:sz w:val="22"/>
          <w:lang w:val="en-GB"/>
        </w:rPr>
        <w:t xml:space="preserve">  otvara se stranica koja prikazuje tabelu sa svim korisnicima. Na tabeli su linkom oznaceni </w:t>
      </w:r>
      <w:r w:rsidRPr="005C3196">
        <w:rPr>
          <w:b/>
          <w:sz w:val="22"/>
          <w:lang w:val="en-GB"/>
        </w:rPr>
        <w:t xml:space="preserve">Korisnicko ime </w:t>
      </w:r>
      <w:r>
        <w:rPr>
          <w:sz w:val="22"/>
          <w:lang w:val="en-GB"/>
        </w:rPr>
        <w:t xml:space="preserve">i </w:t>
      </w:r>
      <w:r w:rsidRPr="005C3196">
        <w:rPr>
          <w:b/>
          <w:sz w:val="22"/>
          <w:lang w:val="en-GB"/>
        </w:rPr>
        <w:t xml:space="preserve">E-mail </w:t>
      </w:r>
      <w:r>
        <w:rPr>
          <w:sz w:val="22"/>
          <w:lang w:val="en-GB"/>
        </w:rPr>
        <w:t xml:space="preserve">za svakog korisnika. Klikom na </w:t>
      </w:r>
      <w:r w:rsidRPr="005C3196">
        <w:rPr>
          <w:b/>
          <w:sz w:val="22"/>
          <w:lang w:val="en-GB"/>
        </w:rPr>
        <w:t>korisnicko ime</w:t>
      </w:r>
      <w:r>
        <w:rPr>
          <w:sz w:val="22"/>
          <w:lang w:val="en-GB"/>
        </w:rPr>
        <w:t xml:space="preserve"> otvara se stranica sa detaljima za odabranog korisnika dok se klikom na </w:t>
      </w:r>
      <w:r w:rsidRPr="005C3196">
        <w:rPr>
          <w:b/>
          <w:sz w:val="22"/>
          <w:lang w:val="en-GB"/>
        </w:rPr>
        <w:t xml:space="preserve">email </w:t>
      </w:r>
      <w:r>
        <w:rPr>
          <w:sz w:val="22"/>
          <w:lang w:val="en-GB"/>
        </w:rPr>
        <w:t>otvara vasa odabrana e-</w:t>
      </w:r>
      <w:r w:rsidR="003E6824">
        <w:rPr>
          <w:sz w:val="22"/>
          <w:lang w:val="en-GB"/>
        </w:rPr>
        <w:t>mail aplikacija kojo</w:t>
      </w:r>
      <w:r>
        <w:rPr>
          <w:sz w:val="22"/>
          <w:lang w:val="en-GB"/>
        </w:rPr>
        <w:t>m mozete direktno poslati email korisniku na ciji email ste kliknuli.</w:t>
      </w:r>
      <w:r w:rsidR="00546FFE">
        <w:rPr>
          <w:noProof/>
          <w:sz w:val="22"/>
        </w:rPr>
        <w:drawing>
          <wp:inline distT="0" distB="0" distL="0" distR="0">
            <wp:extent cx="6188710" cy="1594485"/>
            <wp:effectExtent l="19050" t="0" r="2540" b="0"/>
            <wp:docPr id="26" name="Picture 25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FE" w:rsidRDefault="00546FFE" w:rsidP="005C3196">
      <w:pPr>
        <w:ind w:left="0"/>
        <w:jc w:val="center"/>
        <w:rPr>
          <w:b/>
          <w:sz w:val="22"/>
          <w:lang w:val="en-GB"/>
        </w:rPr>
      </w:pPr>
      <w:r w:rsidRPr="00546FFE">
        <w:rPr>
          <w:b/>
          <w:sz w:val="22"/>
          <w:lang w:val="en-GB"/>
        </w:rPr>
        <w:t>Detalji korisnika</w:t>
      </w:r>
    </w:p>
    <w:p w:rsidR="00546FFE" w:rsidRDefault="00546FFE" w:rsidP="00546FFE">
      <w:pPr>
        <w:ind w:left="0"/>
        <w:jc w:val="center"/>
        <w:rPr>
          <w:sz w:val="22"/>
          <w:lang w:val="en-GB"/>
        </w:rPr>
      </w:pPr>
      <w:r w:rsidRPr="00546FFE">
        <w:rPr>
          <w:sz w:val="22"/>
          <w:lang w:val="en-GB"/>
        </w:rPr>
        <w:t xml:space="preserve">Ukoliko kliknete na </w:t>
      </w:r>
      <w:r w:rsidRPr="00546FFE">
        <w:rPr>
          <w:b/>
          <w:sz w:val="22"/>
          <w:lang w:val="en-GB"/>
        </w:rPr>
        <w:t>korisnicko ime</w:t>
      </w:r>
      <w:r w:rsidRPr="00546FFE">
        <w:rPr>
          <w:sz w:val="22"/>
          <w:lang w:val="en-GB"/>
        </w:rPr>
        <w:t xml:space="preserve"> odredjenog korisnika</w:t>
      </w:r>
      <w:r>
        <w:rPr>
          <w:sz w:val="22"/>
          <w:lang w:val="en-GB"/>
        </w:rPr>
        <w:t xml:space="preserve"> otvorice vam se stranica sa detaljima za tog korisnika. Stranica sa detaljima ce vam prikazati sve </w:t>
      </w:r>
      <w:r w:rsidRPr="00546FFE">
        <w:rPr>
          <w:b/>
          <w:sz w:val="22"/>
          <w:lang w:val="en-GB"/>
        </w:rPr>
        <w:t>detalje</w:t>
      </w:r>
      <w:r>
        <w:rPr>
          <w:sz w:val="22"/>
          <w:lang w:val="en-GB"/>
        </w:rPr>
        <w:t xml:space="preserve"> odabranog korisnika,</w:t>
      </w:r>
      <w:r w:rsidRPr="00546FFE">
        <w:rPr>
          <w:b/>
          <w:sz w:val="22"/>
          <w:lang w:val="en-GB"/>
        </w:rPr>
        <w:t>tabelu</w:t>
      </w:r>
      <w:r>
        <w:rPr>
          <w:sz w:val="22"/>
          <w:lang w:val="en-GB"/>
        </w:rPr>
        <w:t xml:space="preserve"> vozila sa datumima i cenama rezervacija vozila i opciju u kojoj mozete da </w:t>
      </w:r>
      <w:r w:rsidRPr="00546FFE">
        <w:rPr>
          <w:b/>
          <w:sz w:val="22"/>
          <w:lang w:val="en-GB"/>
        </w:rPr>
        <w:t>izbrisete</w:t>
      </w:r>
      <w:r>
        <w:rPr>
          <w:sz w:val="22"/>
          <w:lang w:val="en-GB"/>
        </w:rPr>
        <w:t xml:space="preserve"> tog korisnika.</w:t>
      </w:r>
    </w:p>
    <w:p w:rsidR="00546FFE" w:rsidRPr="00546FFE" w:rsidRDefault="00546FFE" w:rsidP="005C3196">
      <w:pPr>
        <w:ind w:left="0"/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6188710" cy="2476500"/>
            <wp:effectExtent l="19050" t="0" r="2540" b="0"/>
            <wp:docPr id="27" name="Picture 26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7D" w:rsidRDefault="0028137D" w:rsidP="0028137D">
      <w:pPr>
        <w:pStyle w:val="ListParagraph"/>
        <w:jc w:val="center"/>
        <w:rPr>
          <w:b/>
          <w:sz w:val="22"/>
          <w:lang w:val="en-GB"/>
        </w:rPr>
      </w:pPr>
    </w:p>
    <w:p w:rsidR="0028137D" w:rsidRDefault="00546FFE" w:rsidP="0028137D">
      <w:pPr>
        <w:pStyle w:val="ListParagraph"/>
        <w:jc w:val="center"/>
        <w:rPr>
          <w:b/>
          <w:sz w:val="22"/>
          <w:lang w:val="en-GB"/>
        </w:rPr>
      </w:pPr>
      <w:r>
        <w:rPr>
          <w:b/>
          <w:sz w:val="22"/>
          <w:lang w:val="en-GB"/>
        </w:rPr>
        <w:lastRenderedPageBreak/>
        <w:t>Povratak na panel za administraciju vrsi se ponovnim prevlacenjem misa preko footer-a i ponovnim odabirom linka Administracija !!!</w:t>
      </w:r>
    </w:p>
    <w:p w:rsidR="00D17698" w:rsidRDefault="00D17698" w:rsidP="0028137D">
      <w:pPr>
        <w:pStyle w:val="ListParagraph"/>
        <w:jc w:val="center"/>
        <w:rPr>
          <w:sz w:val="22"/>
          <w:lang w:val="en-GB"/>
        </w:rPr>
      </w:pPr>
    </w:p>
    <w:p w:rsidR="00D17698" w:rsidRPr="00D17698" w:rsidRDefault="00D17698" w:rsidP="0028137D">
      <w:pPr>
        <w:pStyle w:val="ListParagraph"/>
        <w:jc w:val="center"/>
        <w:rPr>
          <w:b/>
          <w:sz w:val="22"/>
          <w:lang w:val="en-GB"/>
        </w:rPr>
      </w:pPr>
    </w:p>
    <w:p w:rsidR="00816D07" w:rsidRDefault="003E6824" w:rsidP="003E6824">
      <w:pPr>
        <w:pStyle w:val="ListParagraph"/>
        <w:ind w:left="893"/>
        <w:jc w:val="center"/>
        <w:rPr>
          <w:b/>
          <w:sz w:val="22"/>
          <w:lang w:val="en-GB"/>
        </w:rPr>
      </w:pPr>
      <w:r w:rsidRPr="003E6824">
        <w:rPr>
          <w:b/>
          <w:sz w:val="22"/>
          <w:lang w:val="en-GB"/>
        </w:rPr>
        <w:t>VOZILA (ADMIN)</w:t>
      </w:r>
    </w:p>
    <w:p w:rsidR="003E6824" w:rsidRDefault="003E6824" w:rsidP="003E6824">
      <w:pPr>
        <w:pStyle w:val="ListParagraph"/>
        <w:ind w:left="893"/>
        <w:jc w:val="center"/>
        <w:rPr>
          <w:sz w:val="22"/>
          <w:lang w:val="en-GB"/>
        </w:rPr>
      </w:pPr>
    </w:p>
    <w:p w:rsidR="003E6824" w:rsidRDefault="003E6824" w:rsidP="003E6824">
      <w:pPr>
        <w:pStyle w:val="ListParagraph"/>
        <w:ind w:left="893"/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Klikom na dugme VOZILA u panelu administrator prikazace vam se stranica </w:t>
      </w:r>
      <w:r w:rsidR="00EA1837">
        <w:rPr>
          <w:sz w:val="22"/>
          <w:lang w:val="en-GB"/>
        </w:rPr>
        <w:t xml:space="preserve">na kojoj ce biti izlistana sva vozila in a dnu liste </w:t>
      </w:r>
      <w:r w:rsidR="00EA1837" w:rsidRPr="00EA1837">
        <w:rPr>
          <w:b/>
          <w:sz w:val="22"/>
          <w:lang w:val="en-GB"/>
        </w:rPr>
        <w:t>LINK</w:t>
      </w:r>
      <w:r w:rsidR="00EA1837">
        <w:rPr>
          <w:sz w:val="22"/>
          <w:lang w:val="en-GB"/>
        </w:rPr>
        <w:t xml:space="preserve"> za dodavanje novog vozila.</w:t>
      </w:r>
    </w:p>
    <w:p w:rsidR="00EA1837" w:rsidRDefault="00EA1837" w:rsidP="00EA1837">
      <w:pPr>
        <w:pStyle w:val="ListParagraph"/>
        <w:ind w:left="893"/>
        <w:rPr>
          <w:sz w:val="22"/>
          <w:lang w:val="en-GB"/>
        </w:rPr>
      </w:pPr>
      <w:r>
        <w:rPr>
          <w:sz w:val="22"/>
          <w:lang w:val="en-GB"/>
        </w:rPr>
        <w:t xml:space="preserve">           </w:t>
      </w:r>
      <w:r>
        <w:rPr>
          <w:noProof/>
          <w:sz w:val="22"/>
        </w:rPr>
        <w:drawing>
          <wp:inline distT="0" distB="0" distL="0" distR="0">
            <wp:extent cx="4533900" cy="2343150"/>
            <wp:effectExtent l="19050" t="0" r="0" b="0"/>
            <wp:docPr id="28" name="Picture 27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1324" cy="23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37" w:rsidRDefault="00EA1837" w:rsidP="00EA1837">
      <w:pPr>
        <w:pStyle w:val="ListParagraph"/>
        <w:ind w:left="893"/>
        <w:jc w:val="center"/>
        <w:rPr>
          <w:b/>
          <w:sz w:val="22"/>
          <w:lang w:val="en-GB"/>
        </w:rPr>
      </w:pPr>
      <w:r>
        <w:rPr>
          <w:sz w:val="22"/>
          <w:lang w:val="en-GB"/>
        </w:rPr>
        <w:t xml:space="preserve">Klikom na link </w:t>
      </w:r>
      <w:r w:rsidRPr="00EA1837">
        <w:rPr>
          <w:b/>
          <w:sz w:val="22"/>
          <w:lang w:val="en-GB"/>
        </w:rPr>
        <w:t>dodavanje novog vozila</w:t>
      </w:r>
      <w:r>
        <w:rPr>
          <w:b/>
          <w:sz w:val="22"/>
          <w:lang w:val="en-GB"/>
        </w:rPr>
        <w:t xml:space="preserve"> </w:t>
      </w:r>
      <w:r w:rsidRPr="00EA1837">
        <w:rPr>
          <w:sz w:val="22"/>
          <w:lang w:val="en-GB"/>
        </w:rPr>
        <w:t>otvorice vam se stranica u kojoj mozete</w:t>
      </w:r>
      <w:r>
        <w:rPr>
          <w:sz w:val="22"/>
          <w:lang w:val="en-GB"/>
        </w:rPr>
        <w:t xml:space="preserve"> dodati novo vozilo. Popunjavanjem potrebnih podataka o vozilu i dodavanjem slike – klikom na taster </w:t>
      </w:r>
      <w:r w:rsidRPr="00EA1837">
        <w:rPr>
          <w:b/>
          <w:sz w:val="22"/>
          <w:lang w:val="en-GB"/>
        </w:rPr>
        <w:t>Sacuvaj</w:t>
      </w:r>
      <w:r>
        <w:rPr>
          <w:sz w:val="22"/>
          <w:lang w:val="en-GB"/>
        </w:rPr>
        <w:t xml:space="preserve"> – uspesno cete dodati podatke u bazu podataka i sliku u datoteku koja je predvidjena za smestanje slika. Dozvoljenje ekstenzije fajlova su </w:t>
      </w:r>
      <w:r w:rsidRPr="00EA1837">
        <w:rPr>
          <w:b/>
          <w:sz w:val="22"/>
          <w:lang w:val="en-GB"/>
        </w:rPr>
        <w:t>jpg,jpeg,gif i png</w:t>
      </w:r>
      <w:r>
        <w:rPr>
          <w:b/>
          <w:sz w:val="22"/>
          <w:lang w:val="en-GB"/>
        </w:rPr>
        <w:t>.</w:t>
      </w:r>
    </w:p>
    <w:p w:rsidR="00EA1837" w:rsidRDefault="00EA1837" w:rsidP="00EA1837">
      <w:pPr>
        <w:pStyle w:val="ListParagraph"/>
        <w:ind w:left="893"/>
        <w:jc w:val="center"/>
        <w:rPr>
          <w:b/>
          <w:sz w:val="22"/>
          <w:lang w:val="en-GB"/>
        </w:rPr>
      </w:pPr>
    </w:p>
    <w:p w:rsidR="00EA1837" w:rsidRDefault="00EA1837" w:rsidP="00EA1837">
      <w:pPr>
        <w:pStyle w:val="ListParagraph"/>
        <w:ind w:left="893"/>
        <w:jc w:val="center"/>
        <w:rPr>
          <w:b/>
          <w:sz w:val="22"/>
          <w:lang w:val="en-GB"/>
        </w:rPr>
      </w:pPr>
    </w:p>
    <w:p w:rsidR="00EA1837" w:rsidRDefault="00EA1837" w:rsidP="00EA1837">
      <w:pPr>
        <w:pStyle w:val="ListParagraph"/>
        <w:ind w:left="893"/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5010150" cy="2590800"/>
            <wp:effectExtent l="19050" t="0" r="0" b="0"/>
            <wp:docPr id="29" name="Picture 28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8746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37" w:rsidRDefault="00EA1837" w:rsidP="00EA1837">
      <w:pPr>
        <w:pStyle w:val="ListParagraph"/>
        <w:ind w:left="893"/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Nakon uspesno kreiranog vozila izvrsice se preusmeravanje na stranicu sa tabelom svih vozila – iz prethodnog postupka. Sa leve strane tabele sa vozilima smesten je </w:t>
      </w:r>
      <w:r w:rsidRPr="00EA1837">
        <w:rPr>
          <w:b/>
          <w:sz w:val="22"/>
          <w:lang w:val="en-GB"/>
        </w:rPr>
        <w:t>LINK Detalji</w:t>
      </w:r>
      <w:r>
        <w:rPr>
          <w:b/>
          <w:sz w:val="22"/>
          <w:lang w:val="en-GB"/>
        </w:rPr>
        <w:t>.</w:t>
      </w:r>
      <w:r>
        <w:rPr>
          <w:sz w:val="22"/>
          <w:lang w:val="en-GB"/>
        </w:rPr>
        <w:t xml:space="preserve"> Klikom na </w:t>
      </w:r>
      <w:r w:rsidRPr="00EA1837">
        <w:rPr>
          <w:b/>
          <w:sz w:val="22"/>
          <w:lang w:val="en-GB"/>
        </w:rPr>
        <w:t>DETALJI</w:t>
      </w:r>
      <w:r>
        <w:rPr>
          <w:b/>
          <w:sz w:val="22"/>
          <w:lang w:val="en-GB"/>
        </w:rPr>
        <w:t xml:space="preserve"> </w:t>
      </w:r>
      <w:r>
        <w:rPr>
          <w:sz w:val="22"/>
          <w:lang w:val="en-GB"/>
        </w:rPr>
        <w:t>Otvorice se stranica sa detaljima za odabrano vozilo na kojoj mozete pored iscitavanja detalja o vozilu, promeniti podatke za vozilo ili ga ukoliko zelite izbrisati !</w:t>
      </w:r>
    </w:p>
    <w:p w:rsidR="00EA1837" w:rsidRDefault="00EA1837" w:rsidP="00EA1837">
      <w:pPr>
        <w:pStyle w:val="ListParagraph"/>
        <w:ind w:left="893"/>
        <w:rPr>
          <w:sz w:val="22"/>
          <w:lang w:val="en-GB"/>
        </w:rPr>
      </w:pPr>
      <w:r>
        <w:rPr>
          <w:sz w:val="22"/>
          <w:lang w:val="en-GB"/>
        </w:rPr>
        <w:lastRenderedPageBreak/>
        <w:t xml:space="preserve">     </w:t>
      </w:r>
      <w:r>
        <w:rPr>
          <w:noProof/>
          <w:sz w:val="22"/>
        </w:rPr>
        <w:drawing>
          <wp:inline distT="0" distB="0" distL="0" distR="0">
            <wp:extent cx="4705350" cy="2524125"/>
            <wp:effectExtent l="19050" t="0" r="0" b="0"/>
            <wp:docPr id="30" name="Picture 29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3207" cy="25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37" w:rsidRDefault="00EA1837" w:rsidP="00EA1837">
      <w:pPr>
        <w:rPr>
          <w:sz w:val="22"/>
          <w:lang w:val="en-GB"/>
        </w:rPr>
      </w:pPr>
    </w:p>
    <w:p w:rsidR="00EA1837" w:rsidRDefault="00EA1837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Ukoliko ponovo prevucete misem preko footer dela , odaberete </w:t>
      </w:r>
      <w:r w:rsidRPr="00EA1837">
        <w:rPr>
          <w:b/>
          <w:sz w:val="22"/>
          <w:lang w:val="en-GB"/>
        </w:rPr>
        <w:t>Administracija</w:t>
      </w:r>
      <w:r>
        <w:rPr>
          <w:b/>
          <w:sz w:val="22"/>
          <w:lang w:val="en-GB"/>
        </w:rPr>
        <w:t xml:space="preserve"> </w:t>
      </w:r>
      <w:r>
        <w:rPr>
          <w:sz w:val="22"/>
          <w:lang w:val="en-GB"/>
        </w:rPr>
        <w:t xml:space="preserve">, izaberete taster sa natpisom </w:t>
      </w:r>
      <w:r w:rsidRPr="00EA1837">
        <w:rPr>
          <w:b/>
          <w:sz w:val="22"/>
          <w:lang w:val="en-GB"/>
        </w:rPr>
        <w:t>ADMIN</w:t>
      </w:r>
      <w:r>
        <w:rPr>
          <w:sz w:val="22"/>
          <w:lang w:val="en-GB"/>
        </w:rPr>
        <w:t xml:space="preserve"> – Pristupicete te kreiranju novog administratora. Postupak kreiranja administrator je slican kao i kod registracije korisnika. Nakon dodavanja novog administrator bicete automatski ulogovani kao novi administrator</w:t>
      </w:r>
      <w:r w:rsidR="00D37C3C">
        <w:rPr>
          <w:sz w:val="22"/>
          <w:lang w:val="en-GB"/>
        </w:rPr>
        <w:t xml:space="preserve"> </w:t>
      </w:r>
      <w:r>
        <w:rPr>
          <w:sz w:val="22"/>
          <w:lang w:val="en-GB"/>
        </w:rPr>
        <w:t>.</w:t>
      </w:r>
      <w:r w:rsidR="00D37C3C">
        <w:rPr>
          <w:sz w:val="22"/>
          <w:lang w:val="en-GB"/>
        </w:rPr>
        <w:t xml:space="preserve"> Stranica ce takojde prikazati i listu sa svim aktivnim adminitratorima .</w:t>
      </w:r>
    </w:p>
    <w:p w:rsidR="00D37C3C" w:rsidRDefault="00D37C3C" w:rsidP="00EA1837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5686425" cy="2396490"/>
            <wp:effectExtent l="19050" t="0" r="9525" b="0"/>
            <wp:docPr id="31" name="Picture 30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b/>
          <w:sz w:val="22"/>
          <w:u w:val="single"/>
          <w:lang w:val="en-GB"/>
        </w:rPr>
      </w:pPr>
      <w:r>
        <w:rPr>
          <w:b/>
          <w:sz w:val="22"/>
          <w:u w:val="single"/>
          <w:lang w:val="en-GB"/>
        </w:rPr>
        <w:lastRenderedPageBreak/>
        <w:t>Tabela Aktuelnih rezervacija</w:t>
      </w: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Link za tabelu rezervacija koja nisu starija od trenutnog datuma nalazi se na pocetnom admin-panel-u , odmah ispod tastera za Korisnike,Vozila i Admin opcija. </w:t>
      </w: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5467350" cy="2419350"/>
            <wp:effectExtent l="19050" t="0" r="0" b="0"/>
            <wp:docPr id="7" name="Picture 6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59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Klikom na link Lista rezervacija otvara se stranica sa tabelom svih aktuelnih rezervacija vozila.</w:t>
      </w: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5610225" cy="2665730"/>
            <wp:effectExtent l="19050" t="0" r="9525" b="0"/>
            <wp:docPr id="8" name="Picture 7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Na stranici je objasnjeno znacenje </w:t>
      </w:r>
      <w:r>
        <w:rPr>
          <w:color w:val="FF0000"/>
          <w:sz w:val="22"/>
          <w:lang w:val="en-GB"/>
        </w:rPr>
        <w:t xml:space="preserve">CRVENE </w:t>
      </w:r>
      <w:r>
        <w:rPr>
          <w:sz w:val="22"/>
          <w:lang w:val="en-GB"/>
        </w:rPr>
        <w:t xml:space="preserve">i </w:t>
      </w:r>
      <w:r>
        <w:rPr>
          <w:color w:val="00B050"/>
          <w:sz w:val="22"/>
          <w:lang w:val="en-GB"/>
        </w:rPr>
        <w:t xml:space="preserve">ZELENE </w:t>
      </w:r>
      <w:r>
        <w:rPr>
          <w:sz w:val="22"/>
          <w:lang w:val="en-GB"/>
        </w:rPr>
        <w:t>boje kojima su obelezeni id brojevi rezervacije. U tabeli su postavljena osnovna obavestenja o aktuelnoj rezervaciji kao i linkovi ka detaljima korisnika, email-u a na desnoj strani svake rezervacije je postavljen link DETALJI. Klikomk na link DETALJI Otvara se stranica za detaljima rezervcaije.</w:t>
      </w: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noProof/>
          <w:sz w:val="22"/>
        </w:rPr>
        <w:lastRenderedPageBreak/>
        <w:drawing>
          <wp:inline distT="0" distB="0" distL="0" distR="0">
            <wp:extent cx="5553075" cy="2933700"/>
            <wp:effectExtent l="19050" t="0" r="9525" b="0"/>
            <wp:docPr id="32" name="Picture 31" descr="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4277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lang w:val="en-GB"/>
        </w:rPr>
        <w:t xml:space="preserve"> </w:t>
      </w: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Na stranici Detalji rezervacije , uocavamo sve detalje koje su vezane za rezervaciju vozila kao i kontakt podatke korisnika koji je rezervaciju izvrsio. Klikom na POTVRDI – potvrdicemo rezervaciju vozila i povratkom na prethodnu stranicu uocicemo da je id rezervacije koju smo potvrdili sada </w:t>
      </w:r>
      <w:r w:rsidRPr="00F115DD">
        <w:rPr>
          <w:color w:val="00B050"/>
          <w:sz w:val="22"/>
          <w:lang w:val="en-GB"/>
        </w:rPr>
        <w:t>ZELENE</w:t>
      </w:r>
      <w:r>
        <w:rPr>
          <w:sz w:val="22"/>
          <w:lang w:val="en-GB"/>
        </w:rPr>
        <w:t xml:space="preserve"> boje .</w:t>
      </w:r>
    </w:p>
    <w:p w:rsidR="00F115DD" w:rsidRDefault="00F115DD" w:rsidP="00EA1837">
      <w:pPr>
        <w:jc w:val="center"/>
        <w:rPr>
          <w:sz w:val="22"/>
          <w:lang w:val="en-GB"/>
        </w:rPr>
      </w:pPr>
    </w:p>
    <w:p w:rsidR="00F115DD" w:rsidRDefault="00F115DD" w:rsidP="00EA1837">
      <w:pPr>
        <w:jc w:val="center"/>
        <w:rPr>
          <w:b/>
          <w:sz w:val="22"/>
          <w:u w:val="single"/>
          <w:lang w:val="en-GB"/>
        </w:rPr>
      </w:pPr>
      <w:r>
        <w:rPr>
          <w:b/>
          <w:sz w:val="22"/>
          <w:u w:val="single"/>
          <w:lang w:val="en-GB"/>
        </w:rPr>
        <w:t>LOGOUT ADMINISTRATORA</w:t>
      </w: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Nakon obavljenih administratorskih opcija potrebno je prevuci misem preko footer dela, kada se pojave linkovi – kliknuti na link LOGOUT. Time smo se izlogovali kao administrator. Aplikacija ce nas preusmeriti na stranicu za logovanje korisnika.</w:t>
      </w:r>
    </w:p>
    <w:p w:rsidR="00F115DD" w:rsidRDefault="00F115DD" w:rsidP="00EA1837">
      <w:pPr>
        <w:jc w:val="center"/>
        <w:rPr>
          <w:b/>
          <w:sz w:val="22"/>
          <w:u w:val="single"/>
          <w:lang w:val="en-GB"/>
        </w:rPr>
      </w:pPr>
      <w:r>
        <w:rPr>
          <w:b/>
          <w:sz w:val="22"/>
          <w:u w:val="single"/>
          <w:lang w:val="en-GB"/>
        </w:rPr>
        <w:t>DEMO PARAMETRI ZA LOGOVANJE ADMINISTRATORA SU ;</w:t>
      </w:r>
    </w:p>
    <w:p w:rsidR="00F115DD" w:rsidRDefault="00F115DD" w:rsidP="00EA1837">
      <w:pPr>
        <w:jc w:val="center"/>
        <w:rPr>
          <w:b/>
          <w:sz w:val="22"/>
          <w:u w:val="single"/>
          <w:lang w:val="en-GB"/>
        </w:rPr>
      </w:pPr>
      <w:r>
        <w:rPr>
          <w:b/>
          <w:sz w:val="22"/>
          <w:u w:val="single"/>
          <w:lang w:val="en-GB"/>
        </w:rPr>
        <w:t>USERNAME : ADMIN</w:t>
      </w:r>
    </w:p>
    <w:p w:rsidR="00F115DD" w:rsidRDefault="00F115DD" w:rsidP="00EA1837">
      <w:pPr>
        <w:jc w:val="center"/>
        <w:rPr>
          <w:b/>
          <w:sz w:val="22"/>
          <w:u w:val="single"/>
          <w:lang w:val="en-GB"/>
        </w:rPr>
      </w:pPr>
      <w:r>
        <w:rPr>
          <w:b/>
          <w:sz w:val="22"/>
          <w:u w:val="single"/>
          <w:lang w:val="en-GB"/>
        </w:rPr>
        <w:t>PASSWORD : ADMIN</w:t>
      </w:r>
    </w:p>
    <w:p w:rsidR="00F115DD" w:rsidRDefault="00F115DD" w:rsidP="00EA1837">
      <w:pPr>
        <w:jc w:val="center"/>
        <w:rPr>
          <w:b/>
          <w:sz w:val="22"/>
          <w:u w:val="single"/>
          <w:lang w:val="en-GB"/>
        </w:rPr>
      </w:pPr>
    </w:p>
    <w:p w:rsidR="00F115DD" w:rsidRDefault="00F115DD" w:rsidP="00EA1837">
      <w:pPr>
        <w:jc w:val="center"/>
        <w:rPr>
          <w:b/>
          <w:sz w:val="22"/>
          <w:u w:val="single"/>
          <w:lang w:val="en-GB"/>
        </w:rPr>
      </w:pPr>
      <w:r>
        <w:rPr>
          <w:b/>
          <w:sz w:val="22"/>
          <w:u w:val="single"/>
          <w:lang w:val="en-GB"/>
        </w:rPr>
        <w:t>Pokretanje aplikacije</w:t>
      </w: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Potreban je serverski paket  : XAMMP</w:t>
      </w:r>
    </w:p>
    <w:p w:rsidR="00F115DD" w:rsidRDefault="00F115DD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Basa podataka : MYSQL</w:t>
      </w:r>
    </w:p>
    <w:p w:rsidR="007C6ADE" w:rsidRDefault="007C6ADE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Otvoriti datoteku xammp (tamo gde je instalirana – uglavnom to bude c/xammp).</w:t>
      </w:r>
    </w:p>
    <w:p w:rsidR="007C6ADE" w:rsidRDefault="007C6ADE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Nakon otvaranja datoteke Xammp otvoriti datoteku htdocs</w:t>
      </w:r>
    </w:p>
    <w:p w:rsidR="007C6ADE" w:rsidRDefault="007C6ADE" w:rsidP="00EA1837">
      <w:pPr>
        <w:jc w:val="center"/>
        <w:rPr>
          <w:sz w:val="22"/>
          <w:lang w:val="en-GB"/>
        </w:rPr>
      </w:pPr>
    </w:p>
    <w:p w:rsidR="007C6ADE" w:rsidRDefault="007C6ADE" w:rsidP="00EA1837">
      <w:pPr>
        <w:jc w:val="center"/>
        <w:rPr>
          <w:sz w:val="22"/>
          <w:lang w:val="en-GB"/>
        </w:rPr>
      </w:pPr>
    </w:p>
    <w:p w:rsidR="007C6ADE" w:rsidRDefault="007C6ADE" w:rsidP="00EA1837">
      <w:pPr>
        <w:jc w:val="center"/>
        <w:rPr>
          <w:sz w:val="22"/>
          <w:lang w:val="en-GB"/>
        </w:rPr>
      </w:pPr>
      <w:r>
        <w:rPr>
          <w:noProof/>
          <w:sz w:val="22"/>
        </w:rPr>
        <w:lastRenderedPageBreak/>
        <w:drawing>
          <wp:inline distT="0" distB="0" distL="0" distR="0">
            <wp:extent cx="1371792" cy="1238423"/>
            <wp:effectExtent l="19050" t="0" r="0" b="0"/>
            <wp:docPr id="36" name="Picture 35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DE" w:rsidRDefault="007C6ADE" w:rsidP="00EA1837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Nakon otvaranja datoteke htdocs – paket sa aplikacijom prekopirati u njega.</w:t>
      </w:r>
    </w:p>
    <w:p w:rsidR="007C6ADE" w:rsidRDefault="007C6ADE" w:rsidP="007C6ADE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1190791" cy="1114581"/>
            <wp:effectExtent l="19050" t="0" r="9359" b="0"/>
            <wp:docPr id="37" name="Picture 36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DE" w:rsidRDefault="007C6ADE" w:rsidP="007C6ADE">
      <w:pPr>
        <w:jc w:val="center"/>
        <w:rPr>
          <w:b/>
          <w:sz w:val="22"/>
          <w:lang w:val="en-GB"/>
        </w:rPr>
      </w:pPr>
      <w:r>
        <w:rPr>
          <w:b/>
          <w:sz w:val="22"/>
          <w:lang w:val="en-GB"/>
        </w:rPr>
        <w:t>Baza podataka</w:t>
      </w:r>
    </w:p>
    <w:p w:rsidR="007C6ADE" w:rsidRDefault="007C6ADE" w:rsidP="007C6ADE">
      <w:pPr>
        <w:jc w:val="center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sz w:val="22"/>
          <w:lang w:val="en-GB"/>
        </w:rPr>
        <w:t xml:space="preserve">Otvoriti aplikaciju XAMMP , Pokrenuti 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Apache I Mysql server, nakon aktiviranja pokrenuti PhpMyAdmin.</w:t>
      </w:r>
    </w:p>
    <w:p w:rsidR="007C6ADE" w:rsidRDefault="007C6ADE" w:rsidP="007C6ADE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6188710" cy="4002405"/>
            <wp:effectExtent l="19050" t="0" r="2540" b="0"/>
            <wp:docPr id="38" name="Picture 37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DE" w:rsidRDefault="007C6ADE" w:rsidP="007C6ADE">
      <w:pPr>
        <w:jc w:val="center"/>
        <w:rPr>
          <w:sz w:val="22"/>
          <w:lang w:val="en-GB"/>
        </w:rPr>
      </w:pPr>
    </w:p>
    <w:p w:rsidR="007C6ADE" w:rsidRDefault="007C6ADE" w:rsidP="007C6ADE">
      <w:pPr>
        <w:jc w:val="center"/>
        <w:rPr>
          <w:sz w:val="22"/>
          <w:lang w:val="en-GB"/>
        </w:rPr>
      </w:pPr>
    </w:p>
    <w:p w:rsidR="007C6ADE" w:rsidRDefault="007C6ADE" w:rsidP="007C6ADE">
      <w:pPr>
        <w:jc w:val="center"/>
        <w:rPr>
          <w:sz w:val="22"/>
          <w:lang w:val="en-GB"/>
        </w:rPr>
      </w:pPr>
      <w:r>
        <w:rPr>
          <w:sz w:val="22"/>
          <w:lang w:val="en-GB"/>
        </w:rPr>
        <w:lastRenderedPageBreak/>
        <w:t xml:space="preserve">Nakon sto ste pokrenuli phpMyadmin , vas Internet pretrazivac ce otvoriti localhost/phpMyAdmin stranicu. Nakon otvaranja Kreirajte bazu podataka sa imenom car_rent i u nju importujte SQL fajl koji je dosao sa aplikacijom. </w:t>
      </w:r>
    </w:p>
    <w:p w:rsidR="007C6ADE" w:rsidRDefault="007C6ADE" w:rsidP="007C6ADE">
      <w:pPr>
        <w:jc w:val="center"/>
        <w:rPr>
          <w:sz w:val="22"/>
          <w:lang w:val="en-GB"/>
        </w:rPr>
      </w:pPr>
      <w:r>
        <w:rPr>
          <w:noProof/>
          <w:sz w:val="22"/>
        </w:rPr>
        <w:drawing>
          <wp:inline distT="0" distB="0" distL="0" distR="0">
            <wp:extent cx="885949" cy="704948"/>
            <wp:effectExtent l="19050" t="0" r="9401" b="0"/>
            <wp:docPr id="39" name="Picture 38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lang w:val="en-GB"/>
        </w:rPr>
        <w:t xml:space="preserve">   </w:t>
      </w:r>
      <w:r>
        <w:rPr>
          <w:noProof/>
          <w:sz w:val="22"/>
        </w:rPr>
        <w:drawing>
          <wp:inline distT="0" distB="0" distL="0" distR="0">
            <wp:extent cx="1876425" cy="962025"/>
            <wp:effectExtent l="19050" t="0" r="9525" b="0"/>
            <wp:docPr id="40" name="Picture 39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lang w:val="en-GB"/>
        </w:rPr>
        <w:t xml:space="preserve">   </w:t>
      </w:r>
      <w:r>
        <w:rPr>
          <w:noProof/>
          <w:sz w:val="22"/>
        </w:rPr>
        <w:drawing>
          <wp:inline distT="0" distB="0" distL="0" distR="0">
            <wp:extent cx="1838325" cy="1166739"/>
            <wp:effectExtent l="19050" t="0" r="9525" b="0"/>
            <wp:docPr id="41" name="Picture 40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16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DE" w:rsidRDefault="007C6ADE" w:rsidP="007C6ADE">
      <w:pPr>
        <w:jc w:val="center"/>
        <w:rPr>
          <w:sz w:val="22"/>
          <w:lang w:val="en-GB"/>
        </w:rPr>
      </w:pPr>
      <w:r>
        <w:rPr>
          <w:sz w:val="22"/>
          <w:lang w:val="en-GB"/>
        </w:rPr>
        <w:t>Ukoliko ste sve odradili , trebalo bi da ste uspesno kreirali bazu podataka.</w:t>
      </w:r>
    </w:p>
    <w:p w:rsidR="007C6ADE" w:rsidRDefault="007C6ADE" w:rsidP="007C6ADE">
      <w:pPr>
        <w:jc w:val="center"/>
        <w:rPr>
          <w:sz w:val="22"/>
          <w:lang w:val="en-GB"/>
        </w:rPr>
      </w:pPr>
    </w:p>
    <w:p w:rsidR="007C6ADE" w:rsidRDefault="007C6ADE" w:rsidP="007C6ADE">
      <w:pPr>
        <w:jc w:val="center"/>
        <w:rPr>
          <w:b/>
          <w:sz w:val="22"/>
          <w:u w:val="single"/>
          <w:lang w:val="en-GB"/>
        </w:rPr>
      </w:pPr>
      <w:r>
        <w:rPr>
          <w:b/>
          <w:sz w:val="22"/>
          <w:u w:val="single"/>
          <w:lang w:val="en-GB"/>
        </w:rPr>
        <w:t>POKRETANJE  U PRETRAZIVACU</w:t>
      </w:r>
    </w:p>
    <w:p w:rsidR="007C6ADE" w:rsidRDefault="007C6ADE" w:rsidP="007C6ADE">
      <w:pPr>
        <w:jc w:val="center"/>
        <w:rPr>
          <w:sz w:val="22"/>
          <w:lang w:val="en-GB"/>
        </w:rPr>
      </w:pPr>
      <w:r>
        <w:rPr>
          <w:sz w:val="22"/>
          <w:lang w:val="en-GB"/>
        </w:rPr>
        <w:t xml:space="preserve">Otvorite vas internet pretrazivac. U Polju za pretragu unesite </w:t>
      </w:r>
    </w:p>
    <w:p w:rsidR="007C6ADE" w:rsidRDefault="007C6ADE" w:rsidP="007C6ADE">
      <w:pPr>
        <w:jc w:val="center"/>
      </w:pPr>
      <w:hyperlink r:id="rId49" w:history="1">
        <w:r w:rsidRPr="007C6ADE">
          <w:rPr>
            <w:color w:val="0000FF"/>
            <w:u w:val="single"/>
          </w:rPr>
          <w:t>http://localhost/carRental/</w:t>
        </w:r>
      </w:hyperlink>
    </w:p>
    <w:p w:rsidR="007C6ADE" w:rsidRDefault="007C6ADE" w:rsidP="007C6ADE">
      <w:pPr>
        <w:jc w:val="center"/>
        <w:rPr>
          <w:sz w:val="22"/>
        </w:rPr>
      </w:pPr>
      <w:r w:rsidRPr="007C6ADE">
        <w:rPr>
          <w:sz w:val="22"/>
        </w:rPr>
        <w:t>Ukoliko je putanja ispravna</w:t>
      </w:r>
      <w:r>
        <w:rPr>
          <w:sz w:val="22"/>
        </w:rPr>
        <w:t xml:space="preserve"> Otvorice vam se pocetna stranica index.php.</w:t>
      </w:r>
    </w:p>
    <w:p w:rsidR="007C6ADE" w:rsidRPr="007C6ADE" w:rsidRDefault="00F72117" w:rsidP="007C6ADE">
      <w:pPr>
        <w:jc w:val="center"/>
        <w:rPr>
          <w:sz w:val="20"/>
          <w:lang w:val="en-GB"/>
        </w:rPr>
      </w:pPr>
      <w:r>
        <w:rPr>
          <w:sz w:val="22"/>
        </w:rPr>
        <w:t>19.02.2020 Kragujevac</w:t>
      </w:r>
    </w:p>
    <w:p w:rsidR="00EA1837" w:rsidRPr="00EA1837" w:rsidRDefault="00EA1837" w:rsidP="00EA1837">
      <w:pPr>
        <w:jc w:val="center"/>
        <w:rPr>
          <w:sz w:val="22"/>
          <w:lang w:val="en-GB"/>
        </w:rPr>
      </w:pPr>
    </w:p>
    <w:sectPr w:rsidR="00EA1837" w:rsidRPr="00EA1837" w:rsidSect="00890EFA">
      <w:headerReference w:type="default" r:id="rId50"/>
      <w:headerReference w:type="first" r:id="rId51"/>
      <w:pgSz w:w="11906" w:h="16838" w:code="9"/>
      <w:pgMar w:top="2592" w:right="1080" w:bottom="720" w:left="1080" w:header="144" w:footer="1152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4EC9" w:rsidRDefault="00824EC9" w:rsidP="001E7D29">
      <w:pPr>
        <w:spacing w:after="0" w:line="240" w:lineRule="auto"/>
      </w:pPr>
      <w:r>
        <w:separator/>
      </w:r>
    </w:p>
  </w:endnote>
  <w:endnote w:type="continuationSeparator" w:id="1">
    <w:p w:rsidR="00824EC9" w:rsidRDefault="00824EC9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4EC9" w:rsidRDefault="00824EC9" w:rsidP="001E7D29">
      <w:pPr>
        <w:spacing w:after="0" w:line="240" w:lineRule="auto"/>
      </w:pPr>
      <w:r>
        <w:separator/>
      </w:r>
    </w:p>
  </w:footnote>
  <w:footnote w:type="continuationSeparator" w:id="1">
    <w:p w:rsidR="00824EC9" w:rsidRDefault="00824EC9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4F42" w:rsidRDefault="009B3980" w:rsidP="005F25B0">
    <w:pPr>
      <w:pStyle w:val="Header"/>
    </w:pPr>
    <w:r w:rsidRPr="009B3980">
      <w:rPr>
        <w:noProof/>
        <w:lang w:val="en-GB" w:bidi="en-GB"/>
      </w:rPr>
      <w:pict>
        <v:group id="Group 29" o:spid="_x0000_s4106" style="position:absolute;margin-left:0;margin-top:0;width:595pt;height:855.55pt;z-index:-251657216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">
          <v:shape id="Freeform: Shape 8" o:spid="_x0000_s4113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" path="m3429208,12451r,876575l497239,889026,12452,12451r3416756,xe" fillcolor="#373545 [3215]" stroked="f">
            <v:stroke joinstyle="miter"/>
            <v:path arrowok="t" o:connecttype="custom" o:connectlocs="3429209,12451;3429209,889027;497239,889027;12452,12451" o:connectangles="0,0,0,0"/>
          </v:shape>
          <v:shape id="Freeform: Shape 9" o:spid="_x0000_s4112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" path="m12452,890686r,-878235l3030752,12451r484788,878235l12452,890686xe" fillcolor="#373545 [3215]" stroked="f">
            <v:stroke joinstyle="miter"/>
            <v:path arrowok="t" o:connecttype="custom" o:connectlocs="12452,890687;12452,12451;3030752,12451;3515540,890687" o:connectangles="0,0,0,0"/>
          </v:shape>
          <v:shape id="Freeform: Shape 12" o:spid="_x0000_s4111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" path="m12452,981997l575270,12451r330386,l342838,981997r-330386,xe" fillcolor="#58b6c0 [3205]" stroked="f">
            <v:stroke joinstyle="miter"/>
            <v:path arrowok="t" o:connecttype="custom" o:connectlocs="12443,981661;574872,12447;905029,12447;342601,981661" o:connectangles="0,0,0,0"/>
          </v:shape>
          <v:shape id="Freeform: Shape 13" o:spid="_x0000_s411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" path="m12452,981997l570289,12451r330386,l342838,981997r-330386,xe" fillcolor="#58b6c0 [3205]" stroked="f">
            <v:stroke joinstyle="miter"/>
            <v:path arrowok="t" o:connecttype="custom" o:connectlocs="12452,981998;570289,12451;900675,12451;342838,981998" o:connectangles="0,0,0,0"/>
          </v:shape>
          <v:shape id="Freeform: Shape 14" o:spid="_x0000_s4109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" path="m3515540,889026r,-876575l497239,12451,12452,889026r3503088,xe" fillcolor="#373545 [3215]" stroked="f">
            <v:stroke joinstyle="miter"/>
            <v:path arrowok="t" o:connecttype="custom" o:connectlocs="3515540,889027;3515540,12451;497239,12451;12452,889027" o:connectangles="0,0,0,0"/>
          </v:shape>
          <v:shape id="Freeform: Shape 8" o:spid="_x0000_s4108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" path="m,l330287,r887388,1542668l888533,1542668,,xe" fillcolor="#58b6c0 [3205]" stroked="f">
            <v:stroke joinstyle="miter"/>
            <v:path arrowok="t" o:connecttype="custom" o:connectlocs="0,0;330184,0;1217295,1542415;888256,1542415;0,0" o:connectangles="0,0,0,0,0"/>
          </v:shape>
          <v:shape id="Freeform: Shape 7" o:spid="_x0000_s4107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" path="m,l330265,r894873,1542664l895208,1542664,,xe" fillcolor="#58b6c0 [3205]" stroked="f">
            <v:stroke joinstyle="miter"/>
            <v:path arrowok="t" o:connecttype="custom" o:connectlocs="0,0;330265,0;1225138,1542664;895208,1542664;0,0" o:connectangles="0,0,0,0,0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Look w:val="0600"/>
    </w:tblPr>
    <w:tblGrid>
      <w:gridCol w:w="6587"/>
      <w:gridCol w:w="3375"/>
    </w:tblGrid>
    <w:tr w:rsidR="005F25B0" w:rsidRPr="004248EB" w:rsidTr="00A76F95">
      <w:tc>
        <w:tcPr>
          <w:tcW w:w="6660" w:type="dxa"/>
        </w:tcPr>
        <w:p w:rsidR="005F25B0" w:rsidRPr="004248EB" w:rsidRDefault="005F25B0" w:rsidP="005F25B0">
          <w:pPr>
            <w:ind w:left="0"/>
            <w:rPr>
              <w:lang w:val="en-GB"/>
            </w:rPr>
          </w:pPr>
        </w:p>
      </w:tc>
      <w:tc>
        <w:tcPr>
          <w:tcW w:w="3420" w:type="dxa"/>
          <w:shd w:val="clear" w:color="auto" w:fill="auto"/>
        </w:tcPr>
        <w:p w:rsidR="005F25B0" w:rsidRPr="004248EB" w:rsidRDefault="005F25B0" w:rsidP="005F25B0">
          <w:pPr>
            <w:pStyle w:val="LocationDateTime"/>
            <w:framePr w:wrap="around"/>
            <w:rPr>
              <w:lang w:val="en-GB"/>
            </w:rPr>
          </w:pPr>
          <w:r w:rsidRPr="004248EB">
            <w:rPr>
              <w:noProof/>
            </w:rPr>
            <w:drawing>
              <wp:inline distT="0" distB="0" distL="0" distR="0">
                <wp:extent cx="137160" cy="137160"/>
                <wp:effectExtent l="0" t="0" r="0" b="0"/>
                <wp:docPr id="33" name="Graphic 33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4248EB">
            <w:rPr>
              <w:lang w:val="en-GB" w:bidi="en-GB"/>
            </w:rPr>
            <w:tab/>
          </w:r>
          <w:sdt>
            <w:sdtPr>
              <w:rPr>
                <w:rStyle w:val="Emphasis"/>
                <w:lang w:val="en-GB"/>
              </w:rPr>
              <w:id w:val="-29731479"/>
              <w:placeholder>
                <w:docPart w:val="1BF23642F2424DA6B8E97B710A826858"/>
              </w:placeholder>
              <w:temporary/>
              <w:showingPlcHdr/>
            </w:sdtPr>
            <w:sdtContent>
              <w:r w:rsidRPr="004248EB">
                <w:rPr>
                  <w:rStyle w:val="Emphasis"/>
                  <w:lang w:val="en-GB" w:bidi="en-GB"/>
                </w:rPr>
                <w:t>Location:</w:t>
              </w:r>
            </w:sdtContent>
          </w:sdt>
          <w:r w:rsidR="00CC48C5">
            <w:rPr>
              <w:lang w:val="en-GB"/>
            </w:rPr>
            <w:t>Localhost</w:t>
          </w:r>
        </w:p>
        <w:p w:rsidR="005F25B0" w:rsidRPr="004248EB" w:rsidRDefault="005F25B0" w:rsidP="005F25B0">
          <w:pPr>
            <w:pStyle w:val="LocationDateTime"/>
            <w:framePr w:wrap="around"/>
            <w:rPr>
              <w:lang w:val="en-GB"/>
            </w:rPr>
          </w:pPr>
          <w:r w:rsidRPr="004248EB">
            <w:rPr>
              <w:noProof/>
            </w:rPr>
            <w:drawing>
              <wp:inline distT="0" distB="0" distL="0" distR="0">
                <wp:extent cx="137160" cy="137160"/>
                <wp:effectExtent l="0" t="0" r="0" b="0"/>
                <wp:docPr id="34" name="Graphic 34" descr="Dai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4248EB">
            <w:rPr>
              <w:lang w:val="en-GB" w:bidi="en-GB"/>
            </w:rPr>
            <w:tab/>
          </w:r>
          <w:sdt>
            <w:sdtPr>
              <w:rPr>
                <w:rStyle w:val="Emphasis"/>
                <w:lang w:val="en-GB"/>
              </w:rPr>
              <w:id w:val="-986088832"/>
              <w:placeholder>
                <w:docPart w:val="904E3DAE15AB40148D5FC683C6336391"/>
              </w:placeholder>
              <w:temporary/>
              <w:showingPlcHdr/>
            </w:sdtPr>
            <w:sdtContent>
              <w:r w:rsidR="004701E1" w:rsidRPr="004248EB">
                <w:rPr>
                  <w:rStyle w:val="Emphasis"/>
                  <w:lang w:val="en-GB" w:bidi="en-GB"/>
                </w:rPr>
                <w:t>Date:</w:t>
              </w:r>
            </w:sdtContent>
          </w:sdt>
          <w:r w:rsidR="00CC48C5">
            <w:rPr>
              <w:lang w:val="en-GB"/>
            </w:rPr>
            <w:t>17.02.2020</w:t>
          </w:r>
        </w:p>
        <w:p w:rsidR="005F25B0" w:rsidRPr="004248EB" w:rsidRDefault="005F25B0" w:rsidP="005F25B0">
          <w:pPr>
            <w:pStyle w:val="LocationDateTime"/>
            <w:framePr w:wrap="around"/>
            <w:rPr>
              <w:lang w:val="en-GB"/>
            </w:rPr>
          </w:pPr>
        </w:p>
      </w:tc>
    </w:tr>
    <w:tr w:rsidR="005F25B0" w:rsidRPr="004248EB" w:rsidTr="00A76F95">
      <w:trPr>
        <w:trHeight w:val="864"/>
      </w:trPr>
      <w:tc>
        <w:tcPr>
          <w:tcW w:w="6660" w:type="dxa"/>
          <w:tcMar>
            <w:left w:w="0" w:type="dxa"/>
            <w:right w:w="115" w:type="dxa"/>
          </w:tcMar>
          <w:vAlign w:val="center"/>
        </w:tcPr>
        <w:p w:rsidR="005F25B0" w:rsidRPr="004248EB" w:rsidRDefault="009B3980" w:rsidP="005F25B0">
          <w:pPr>
            <w:pStyle w:val="Header"/>
            <w:rPr>
              <w:lang w:val="en-GB"/>
            </w:rPr>
          </w:pPr>
          <w:r w:rsidRPr="009B3980">
            <w:rPr>
              <w:noProof/>
              <w:lang w:val="en-GB" w:bidi="en-GB"/>
            </w:rPr>
          </w:r>
          <w:r w:rsidR="00F115DD">
            <w:rPr>
              <w:noProof/>
              <w:lang w:val="en-GB" w:bidi="en-GB"/>
            </w:rPr>
            <w:pict>
              <v:rect id="Shape 61" o:spid="_x0000_s4114" style="width:195.8pt;height:32.1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" filled="f" strokecolor="white [3212]" strokeweight="3pt">
                <v:stroke miterlimit="4"/>
                <v:textbox style="mso-fit-shape-to-text:t" inset="1.5pt,1.5pt,1.5pt,1.5pt">
                  <w:txbxContent>
                    <w:p w:rsidR="005F25B0" w:rsidRPr="00084752" w:rsidRDefault="00CC48C5" w:rsidP="005F25B0">
                      <w:pPr>
                        <w:pStyle w:val="NormalWeb"/>
                        <w:shd w:val="clear" w:color="auto" w:fill="373545" w:themeFill="text2"/>
                        <w:spacing w:after="0"/>
                        <w:jc w:val="center"/>
                        <w:rPr>
                          <w:color w:val="FFFFFF" w:themeColor="background1"/>
                          <w:sz w:val="21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21"/>
                        </w:rPr>
                        <w:drawing>
                          <wp:inline distT="0" distB="0" distL="0" distR="0">
                            <wp:extent cx="1457325" cy="600075"/>
                            <wp:effectExtent l="19050" t="0" r="9525" b="0"/>
                            <wp:docPr id="1" name="Picture 0" descr="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png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7709" cy="6002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  <w10:anchorlock/>
              </v:rect>
            </w:pict>
          </w:r>
        </w:p>
      </w:tc>
      <w:tc>
        <w:tcPr>
          <w:tcW w:w="3420" w:type="dxa"/>
          <w:vAlign w:val="center"/>
        </w:tcPr>
        <w:p w:rsidR="005F25B0" w:rsidRPr="004248EB" w:rsidRDefault="005F25B0" w:rsidP="005F25B0">
          <w:pPr>
            <w:pStyle w:val="Header"/>
            <w:rPr>
              <w:lang w:val="en-GB"/>
            </w:rPr>
          </w:pPr>
        </w:p>
      </w:tc>
    </w:tr>
  </w:tbl>
  <w:p w:rsidR="005F25B0" w:rsidRPr="004248EB" w:rsidRDefault="009B3980">
    <w:pPr>
      <w:pStyle w:val="Header"/>
      <w:rPr>
        <w:lang w:val="en-GB"/>
      </w:rPr>
    </w:pPr>
    <w:r w:rsidRPr="009B3980">
      <w:rPr>
        <w:noProof/>
        <w:lang w:val="en-GB" w:bidi="en-GB"/>
      </w:rPr>
      <w:pict>
        <v:group id="Group 22" o:spid="_x0000_s4097" style="position:absolute;margin-left:0;margin-top:0;width:595pt;height:855.55pt;z-index:-251655168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">
          <v:shape id="Freeform: Shape 23" o:spid="_x0000_s4104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" path="m3429208,12451r,876575l497239,889026,12452,12451r3416756,xe" fillcolor="#373545 [3215]" stroked="f">
            <v:stroke joinstyle="miter"/>
            <v:path arrowok="t" o:connecttype="custom" o:connectlocs="3429209,12451;3429209,889027;497239,889027;12452,12451" o:connectangles="0,0,0,0"/>
          </v:shape>
          <v:shape id="Freeform: Shape 24" o:spid="_x0000_s4103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" path="m12452,890686r,-878235l3030752,12451r484788,878235l12452,890686xe" fillcolor="#373545 [3215]" stroked="f">
            <v:stroke joinstyle="miter"/>
            <v:path arrowok="t" o:connecttype="custom" o:connectlocs="12452,890687;12452,12451;3030752,12451;3515540,890687" o:connectangles="0,0,0,0"/>
          </v:shape>
          <v:shape id="Freeform: Shape 25" o:spid="_x0000_s4102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" path="m12452,981997l575270,12451r330386,l342838,981997r-330386,xe" fillcolor="#58b6c0 [3205]" stroked="f">
            <v:stroke joinstyle="miter"/>
            <v:path arrowok="t" o:connecttype="custom" o:connectlocs="12443,981661;574872,12447;905029,12447;342601,981661" o:connectangles="0,0,0,0"/>
          </v:shape>
          <v:shape id="Freeform: Shape 26" o:spid="_x0000_s4101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" path="m12452,981997l570289,12451r330386,l342838,981997r-330386,xe" fillcolor="#58b6c0 [3205]" stroked="f">
            <v:stroke joinstyle="miter"/>
            <v:path arrowok="t" o:connecttype="custom" o:connectlocs="12452,981998;570289,12451;900675,12451;342838,981998" o:connectangles="0,0,0,0"/>
          </v:shape>
          <v:shape id="Freeform: Shape 30" o:spid="_x0000_s4100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" path="m3515540,889026r,-876575l497239,12451,12452,889026r3503088,xe" fillcolor="#373545 [3215]" stroked="f">
            <v:stroke joinstyle="miter"/>
            <v:path arrowok="t" o:connecttype="custom" o:connectlocs="3515540,889027;3515540,12451;497239,12451;12452,889027" o:connectangles="0,0,0,0"/>
          </v:shape>
          <v:shape id="Freeform: Shape 8" o:spid="_x0000_s4099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" path="m,l330287,r887388,1542668l888533,1542668,,xe" fillcolor="#58b6c0 [3205]" stroked="f">
            <v:stroke joinstyle="miter"/>
            <v:path arrowok="t" o:connecttype="custom" o:connectlocs="0,0;330184,0;1217295,1542415;888256,1542415;0,0" o:connectangles="0,0,0,0,0"/>
          </v:shape>
          <v:shape id="Freeform: Shape 7" o:spid="_x0000_s4098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" path="m,l330265,r894873,1542664l895208,1542664,,xe" fillcolor="#58b6c0 [3205]" stroked="f">
            <v:stroke joinstyle="miter"/>
            <v:path arrowok="t" o:connecttype="custom" o:connectlocs="0,0;330265,0;1225138,1542664;895208,1542664;0,0" o:connectangles="0,0,0,0,0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02AB7940"/>
    <w:multiLevelType w:val="hybridMultilevel"/>
    <w:tmpl w:val="B0760C62"/>
    <w:lvl w:ilvl="0" w:tplc="0409000B">
      <w:start w:val="1"/>
      <w:numFmt w:val="bullet"/>
      <w:lvlText w:val=""/>
      <w:lvlJc w:val="left"/>
      <w:pPr>
        <w:ind w:left="8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9">
    <w:nsid w:val="0FC40894"/>
    <w:multiLevelType w:val="hybridMultilevel"/>
    <w:tmpl w:val="40708F12"/>
    <w:lvl w:ilvl="0" w:tplc="0409000B">
      <w:start w:val="1"/>
      <w:numFmt w:val="bullet"/>
      <w:lvlText w:val=""/>
      <w:lvlJc w:val="left"/>
      <w:pPr>
        <w:ind w:left="34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</w:abstractNum>
  <w:abstractNum w:abstractNumId="10">
    <w:nsid w:val="197302AE"/>
    <w:multiLevelType w:val="hybridMultilevel"/>
    <w:tmpl w:val="791ECFE6"/>
    <w:lvl w:ilvl="0" w:tplc="04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1">
    <w:nsid w:val="2A7F02F7"/>
    <w:multiLevelType w:val="hybridMultilevel"/>
    <w:tmpl w:val="186C3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4">
    <w:nsid w:val="459E7B92"/>
    <w:multiLevelType w:val="hybridMultilevel"/>
    <w:tmpl w:val="1116B8CE"/>
    <w:lvl w:ilvl="0" w:tplc="04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5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946685"/>
    <w:multiLevelType w:val="hybridMultilevel"/>
    <w:tmpl w:val="7A56AB68"/>
    <w:lvl w:ilvl="0" w:tplc="04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7">
    <w:nsid w:val="51783959"/>
    <w:multiLevelType w:val="hybridMultilevel"/>
    <w:tmpl w:val="710C7DC6"/>
    <w:lvl w:ilvl="0" w:tplc="0409000B">
      <w:start w:val="1"/>
      <w:numFmt w:val="bullet"/>
      <w:lvlText w:val=""/>
      <w:lvlJc w:val="left"/>
      <w:pPr>
        <w:ind w:left="8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8">
    <w:nsid w:val="57EA6F48"/>
    <w:multiLevelType w:val="hybridMultilevel"/>
    <w:tmpl w:val="E5B04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3"/>
  </w:num>
  <w:num w:numId="10">
    <w:abstractNumId w:val="12"/>
  </w:num>
  <w:num w:numId="11">
    <w:abstractNumId w:val="15"/>
  </w:num>
  <w:num w:numId="12">
    <w:abstractNumId w:val="19"/>
  </w:num>
  <w:num w:numId="13">
    <w:abstractNumId w:val="17"/>
  </w:num>
  <w:num w:numId="14">
    <w:abstractNumId w:val="16"/>
  </w:num>
  <w:num w:numId="15">
    <w:abstractNumId w:val="14"/>
  </w:num>
  <w:num w:numId="16">
    <w:abstractNumId w:val="10"/>
  </w:num>
  <w:num w:numId="17">
    <w:abstractNumId w:val="9"/>
  </w:num>
  <w:num w:numId="18">
    <w:abstractNumId w:val="18"/>
  </w:num>
  <w:num w:numId="19">
    <w:abstractNumId w:val="8"/>
  </w:num>
  <w:num w:numId="20">
    <w:abstractNumId w:val="11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attachedTemplate r:id="rId1"/>
  <w:stylePaneFormatFilter w:val="7804"/>
  <w:stylePaneSortMethod w:val="0000"/>
  <w:defaultTabStop w:val="720"/>
  <w:hyphenationZone w:val="425"/>
  <w:noPunctuationKerning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816D07"/>
    <w:rsid w:val="0000418E"/>
    <w:rsid w:val="00015E63"/>
    <w:rsid w:val="00016839"/>
    <w:rsid w:val="00042FB3"/>
    <w:rsid w:val="00057671"/>
    <w:rsid w:val="00084752"/>
    <w:rsid w:val="00086540"/>
    <w:rsid w:val="000D445D"/>
    <w:rsid w:val="000F4987"/>
    <w:rsid w:val="000F65EC"/>
    <w:rsid w:val="00103670"/>
    <w:rsid w:val="00110BBD"/>
    <w:rsid w:val="0011573E"/>
    <w:rsid w:val="0012634B"/>
    <w:rsid w:val="001269DE"/>
    <w:rsid w:val="00140DAE"/>
    <w:rsid w:val="0015180F"/>
    <w:rsid w:val="001746FC"/>
    <w:rsid w:val="00193653"/>
    <w:rsid w:val="001A6AC0"/>
    <w:rsid w:val="001C329C"/>
    <w:rsid w:val="001E7D29"/>
    <w:rsid w:val="00222713"/>
    <w:rsid w:val="0022366B"/>
    <w:rsid w:val="002404F5"/>
    <w:rsid w:val="002550B5"/>
    <w:rsid w:val="00275260"/>
    <w:rsid w:val="00276FA1"/>
    <w:rsid w:val="0028137D"/>
    <w:rsid w:val="00285B87"/>
    <w:rsid w:val="00291B4A"/>
    <w:rsid w:val="002C3D7E"/>
    <w:rsid w:val="002E4F42"/>
    <w:rsid w:val="002F76DA"/>
    <w:rsid w:val="0032131A"/>
    <w:rsid w:val="003310BF"/>
    <w:rsid w:val="00333DF8"/>
    <w:rsid w:val="00352B99"/>
    <w:rsid w:val="00353B48"/>
    <w:rsid w:val="00357641"/>
    <w:rsid w:val="003603AA"/>
    <w:rsid w:val="00360B6E"/>
    <w:rsid w:val="00361DEE"/>
    <w:rsid w:val="00394EF4"/>
    <w:rsid w:val="003A1CB3"/>
    <w:rsid w:val="003E5EB5"/>
    <w:rsid w:val="003E6824"/>
    <w:rsid w:val="00410612"/>
    <w:rsid w:val="00411F8B"/>
    <w:rsid w:val="00416E00"/>
    <w:rsid w:val="004203B0"/>
    <w:rsid w:val="004230D9"/>
    <w:rsid w:val="004248EB"/>
    <w:rsid w:val="00450670"/>
    <w:rsid w:val="004701E1"/>
    <w:rsid w:val="004724BD"/>
    <w:rsid w:val="00477352"/>
    <w:rsid w:val="00491C23"/>
    <w:rsid w:val="004B5C09"/>
    <w:rsid w:val="004E227E"/>
    <w:rsid w:val="00500DD1"/>
    <w:rsid w:val="00521AE3"/>
    <w:rsid w:val="00535B54"/>
    <w:rsid w:val="00546FFE"/>
    <w:rsid w:val="00554276"/>
    <w:rsid w:val="00564D17"/>
    <w:rsid w:val="00570173"/>
    <w:rsid w:val="005C3196"/>
    <w:rsid w:val="005D3902"/>
    <w:rsid w:val="005E0ED9"/>
    <w:rsid w:val="005F25B0"/>
    <w:rsid w:val="00616B41"/>
    <w:rsid w:val="00620AE8"/>
    <w:rsid w:val="0064628C"/>
    <w:rsid w:val="0065214E"/>
    <w:rsid w:val="00655EE2"/>
    <w:rsid w:val="00680296"/>
    <w:rsid w:val="006853BC"/>
    <w:rsid w:val="00687389"/>
    <w:rsid w:val="006928C1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71C24"/>
    <w:rsid w:val="00781863"/>
    <w:rsid w:val="00792701"/>
    <w:rsid w:val="007A77B6"/>
    <w:rsid w:val="007C6ADE"/>
    <w:rsid w:val="007D5836"/>
    <w:rsid w:val="007F34A4"/>
    <w:rsid w:val="00815563"/>
    <w:rsid w:val="00816D07"/>
    <w:rsid w:val="008240DA"/>
    <w:rsid w:val="00824EC9"/>
    <w:rsid w:val="008429E5"/>
    <w:rsid w:val="00867EA4"/>
    <w:rsid w:val="00880C14"/>
    <w:rsid w:val="00890EFA"/>
    <w:rsid w:val="00897D88"/>
    <w:rsid w:val="008A0319"/>
    <w:rsid w:val="008D0732"/>
    <w:rsid w:val="008D43E9"/>
    <w:rsid w:val="008E3C0E"/>
    <w:rsid w:val="008E421A"/>
    <w:rsid w:val="008E476B"/>
    <w:rsid w:val="008F0F63"/>
    <w:rsid w:val="00927C63"/>
    <w:rsid w:val="00932F50"/>
    <w:rsid w:val="0094637B"/>
    <w:rsid w:val="00955A78"/>
    <w:rsid w:val="0095795D"/>
    <w:rsid w:val="009921B8"/>
    <w:rsid w:val="009B3980"/>
    <w:rsid w:val="009D4984"/>
    <w:rsid w:val="009D6901"/>
    <w:rsid w:val="009F4E19"/>
    <w:rsid w:val="00A07662"/>
    <w:rsid w:val="00A1006B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C72FB"/>
    <w:rsid w:val="00AE1F88"/>
    <w:rsid w:val="00AE361F"/>
    <w:rsid w:val="00AE5370"/>
    <w:rsid w:val="00B247A9"/>
    <w:rsid w:val="00B435B5"/>
    <w:rsid w:val="00B565D8"/>
    <w:rsid w:val="00B5779A"/>
    <w:rsid w:val="00B64D24"/>
    <w:rsid w:val="00B7147D"/>
    <w:rsid w:val="00B75CFC"/>
    <w:rsid w:val="00B853F9"/>
    <w:rsid w:val="00B92231"/>
    <w:rsid w:val="00BA2CE6"/>
    <w:rsid w:val="00BB018B"/>
    <w:rsid w:val="00BD1747"/>
    <w:rsid w:val="00BD2B06"/>
    <w:rsid w:val="00BE367F"/>
    <w:rsid w:val="00C14973"/>
    <w:rsid w:val="00C1643D"/>
    <w:rsid w:val="00C261A9"/>
    <w:rsid w:val="00C42793"/>
    <w:rsid w:val="00C47362"/>
    <w:rsid w:val="00C601ED"/>
    <w:rsid w:val="00CC48C5"/>
    <w:rsid w:val="00CE5A5C"/>
    <w:rsid w:val="00D14CC6"/>
    <w:rsid w:val="00D17698"/>
    <w:rsid w:val="00D31AB7"/>
    <w:rsid w:val="00D37C3C"/>
    <w:rsid w:val="00D50D23"/>
    <w:rsid w:val="00D512BB"/>
    <w:rsid w:val="00D53571"/>
    <w:rsid w:val="00DA3B1A"/>
    <w:rsid w:val="00DC6078"/>
    <w:rsid w:val="00DC79AD"/>
    <w:rsid w:val="00DD2075"/>
    <w:rsid w:val="00DF2868"/>
    <w:rsid w:val="00E214BA"/>
    <w:rsid w:val="00E557A0"/>
    <w:rsid w:val="00E729E4"/>
    <w:rsid w:val="00E907BC"/>
    <w:rsid w:val="00EA1837"/>
    <w:rsid w:val="00EF6435"/>
    <w:rsid w:val="00F10F6B"/>
    <w:rsid w:val="00F115DD"/>
    <w:rsid w:val="00F23697"/>
    <w:rsid w:val="00F36BB7"/>
    <w:rsid w:val="00F72117"/>
    <w:rsid w:val="00F80A73"/>
    <w:rsid w:val="00F87EAA"/>
    <w:rsid w:val="00F92B25"/>
    <w:rsid w:val="00F93D79"/>
    <w:rsid w:val="00FB3809"/>
    <w:rsid w:val="00FD6CAB"/>
    <w:rsid w:val="00FE6B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semiHidden="0" w:uiPriority="13" w:unhideWhenUsed="0" w:qFormat="1"/>
    <w:lsdException w:name="List Number" w:semiHidden="0" w:uiPriority="12" w:unhideWhenUsed="0" w:qFormat="1"/>
    <w:lsdException w:name="List Number 2" w:uiPriority="12" w:qFormat="1"/>
    <w:lsdException w:name="Title" w:uiPriority="10" w:qFormat="1"/>
    <w:lsdException w:name="Default Paragraph Font" w:uiPriority="1"/>
    <w:lsdException w:name="Subtitle" w:uiPriority="11" w:qFormat="1"/>
    <w:lsdException w:name="Date" w:uiPriority="10" w:qFormat="1"/>
    <w:lsdException w:name="Strong" w:uiPriority="22" w:qFormat="1"/>
    <w:lsdException w:name="Emphasis" w:semiHidden="0" w:uiPriority="15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01E1"/>
  </w:style>
  <w:style w:type="paragraph" w:styleId="Heading1">
    <w:name w:val="heading 1"/>
    <w:basedOn w:val="Normal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2F76DA"/>
    <w:pPr>
      <w:numPr>
        <w:numId w:val="9"/>
      </w:numPr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mphasis">
    <w:name w:val="Emphasis"/>
    <w:basedOn w:val="DefaultParagraphFont"/>
    <w:uiPriority w:val="15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01E1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22713"/>
    <w:rPr>
      <w:sz w:val="16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customStyle="1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customStyle="1" w:styleId="GridTable2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customStyle="1" w:styleId="GridTable2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customStyle="1" w:styleId="GridTable2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customStyle="1" w:styleId="GridTable2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customStyle="1" w:styleId="GridTable2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customStyle="1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customStyle="1" w:styleId="GridTable3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customStyle="1" w:styleId="GridTable3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customStyle="1" w:styleId="GridTable3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customStyle="1" w:styleId="GridTable3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customStyle="1" w:styleId="GridTable3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customStyle="1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customStyle="1" w:styleId="GridTable4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customStyle="1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customStyle="1" w:styleId="GridTable5Dark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customStyle="1" w:styleId="GridTable5Dark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customStyle="1" w:styleId="GridTable5Dark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customStyle="1" w:styleId="GridTable5Dark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customStyle="1" w:styleId="GridTable5Dark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customStyle="1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customStyle="1" w:styleId="GridTable6Colorful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Ind w:w="0" w:type="dxa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Ind w:w="0" w:type="dxa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customStyle="1" w:styleId="GridTable6Colorful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Ind w:w="0" w:type="dxa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customStyle="1" w:styleId="GridTable6Colorful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Ind w:w="0" w:type="dxa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customStyle="1" w:styleId="GridTable6Colorful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Ind w:w="0" w:type="dxa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customStyle="1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customStyle="1" w:styleId="GridTable7Colorful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Ind w:w="0" w:type="dxa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customStyle="1" w:styleId="GridTable7Colorful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Ind w:w="0" w:type="dxa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customStyle="1" w:styleId="GridTable7Colorful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Ind w:w="0" w:type="dxa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customStyle="1" w:styleId="GridTable7Colorful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Ind w:w="0" w:type="dxa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customStyle="1" w:styleId="GridTable7Colorful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Ind w:w="0" w:type="dxa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Ind w:w="0" w:type="dxa"/>
      <w:tblBorders>
        <w:top w:val="single" w:sz="8" w:space="0" w:color="3494BA" w:themeColor="accent1"/>
        <w:bottom w:val="single" w:sz="8" w:space="0" w:color="3494B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Ind w:w="0" w:type="dxa"/>
      <w:tblBorders>
        <w:top w:val="single" w:sz="8" w:space="0" w:color="58B6C0" w:themeColor="accent2"/>
        <w:bottom w:val="single" w:sz="8" w:space="0" w:color="58B6C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Ind w:w="0" w:type="dxa"/>
      <w:tblBorders>
        <w:top w:val="single" w:sz="8" w:space="0" w:color="75BDA7" w:themeColor="accent3"/>
        <w:bottom w:val="single" w:sz="8" w:space="0" w:color="75BDA7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Ind w:w="0" w:type="dxa"/>
      <w:tblBorders>
        <w:top w:val="single" w:sz="8" w:space="0" w:color="7A8C8E" w:themeColor="accent4"/>
        <w:bottom w:val="single" w:sz="8" w:space="0" w:color="7A8C8E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Ind w:w="0" w:type="dxa"/>
      <w:tblBorders>
        <w:top w:val="single" w:sz="8" w:space="0" w:color="84ACB6" w:themeColor="accent5"/>
        <w:bottom w:val="single" w:sz="8" w:space="0" w:color="84ACB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Ind w:w="0" w:type="dxa"/>
      <w:tblBorders>
        <w:top w:val="single" w:sz="8" w:space="0" w:color="2683C6" w:themeColor="accent6"/>
        <w:bottom w:val="single" w:sz="8" w:space="0" w:color="2683C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customStyle="1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customStyle="1" w:styleId="ListTable1Light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customStyle="1" w:styleId="ListTable1Light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customStyle="1" w:styleId="ListTable1Light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customStyle="1" w:styleId="ListTable1Light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customStyle="1" w:styleId="ListTable1Light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customStyle="1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customStyle="1" w:styleId="ListTable2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customStyle="1" w:styleId="ListTable2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customStyle="1" w:styleId="ListTable2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customStyle="1" w:styleId="ListTable2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customStyle="1" w:styleId="ListTable2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customStyle="1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customStyle="1" w:styleId="ListTable3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customStyle="1" w:styleId="ListTable3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customStyle="1" w:styleId="ListTable3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customStyle="1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customStyle="1" w:styleId="ListTable4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customStyle="1" w:styleId="ListTable4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customStyle="1" w:styleId="ListTable4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customStyle="1" w:styleId="ListTable4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customStyle="1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Ind w:w="0" w:type="dxa"/>
      <w:tblBorders>
        <w:top w:val="single" w:sz="4" w:space="0" w:color="3494BA" w:themeColor="accent1"/>
        <w:bottom w:val="single" w:sz="4" w:space="0" w:color="3494B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customStyle="1" w:styleId="ListTable6Colorful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Ind w:w="0" w:type="dxa"/>
      <w:tblBorders>
        <w:top w:val="single" w:sz="4" w:space="0" w:color="58B6C0" w:themeColor="accent2"/>
        <w:bottom w:val="single" w:sz="4" w:space="0" w:color="58B6C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customStyle="1" w:styleId="ListTable6Colorful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Ind w:w="0" w:type="dxa"/>
      <w:tblBorders>
        <w:top w:val="single" w:sz="4" w:space="0" w:color="75BDA7" w:themeColor="accent3"/>
        <w:bottom w:val="single" w:sz="4" w:space="0" w:color="75BDA7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customStyle="1" w:styleId="ListTable6Colorful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Ind w:w="0" w:type="dxa"/>
      <w:tblBorders>
        <w:top w:val="single" w:sz="4" w:space="0" w:color="7A8C8E" w:themeColor="accent4"/>
        <w:bottom w:val="single" w:sz="4" w:space="0" w:color="7A8C8E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customStyle="1" w:styleId="ListTable6Colorful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Ind w:w="0" w:type="dxa"/>
      <w:tblBorders>
        <w:top w:val="single" w:sz="4" w:space="0" w:color="84ACB6" w:themeColor="accent5"/>
        <w:bottom w:val="single" w:sz="4" w:space="0" w:color="84ACB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customStyle="1" w:styleId="ListTable6Colorful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Ind w:w="0" w:type="dxa"/>
      <w:tblBorders>
        <w:top w:val="single" w:sz="4" w:space="0" w:color="2683C6" w:themeColor="accent6"/>
        <w:bottom w:val="single" w:sz="4" w:space="0" w:color="2683C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customStyle="1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494BA" w:themeColor="accent1"/>
        <w:bottom w:val="single" w:sz="8" w:space="0" w:color="3494B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8B6C0" w:themeColor="accent2"/>
        <w:bottom w:val="single" w:sz="8" w:space="0" w:color="58B6C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5BDA7" w:themeColor="accent3"/>
        <w:bottom w:val="single" w:sz="8" w:space="0" w:color="75BDA7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8C8E" w:themeColor="accent4"/>
        <w:bottom w:val="single" w:sz="8" w:space="0" w:color="7A8C8E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4ACB6" w:themeColor="accent5"/>
        <w:bottom w:val="single" w:sz="8" w:space="0" w:color="84ACB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83C6" w:themeColor="accent6"/>
        <w:bottom w:val="single" w:sz="8" w:space="0" w:color="2683C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customStyle="1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TableNormal"/>
    <w:uiPriority w:val="40"/>
    <w:rsid w:val="004230D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LocationDateTime">
    <w:name w:val="LocationDateTime"/>
    <w:basedOn w:val="Normal"/>
    <w:qFormat/>
    <w:rsid w:val="00222713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localhost/carRental/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9.png"/><Relationship Id="rId2" Type="http://schemas.openxmlformats.org/officeDocument/2006/relationships/image" Target="media/image2.svg"/><Relationship Id="rId1" Type="http://schemas.openxmlformats.org/officeDocument/2006/relationships/image" Target="media/image38.png"/><Relationship Id="rId5" Type="http://schemas.openxmlformats.org/officeDocument/2006/relationships/image" Target="media/image40.png"/><Relationship Id="rId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ORD%20TEMPLATES\CarRental\tf230718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BF23642F2424DA6B8E97B710A8268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F9A621-599F-4A9C-8A39-1B885D0941B2}"/>
      </w:docPartPr>
      <w:docPartBody>
        <w:p w:rsidR="003C1438" w:rsidRDefault="00567DED">
          <w:pPr>
            <w:pStyle w:val="1BF23642F2424DA6B8E97B710A826858"/>
          </w:pPr>
          <w:r w:rsidRPr="004248EB">
            <w:rPr>
              <w:rStyle w:val="Emphasis"/>
              <w:lang w:val="en-GB" w:bidi="en-GB"/>
            </w:rPr>
            <w:t>Location:</w:t>
          </w:r>
        </w:p>
      </w:docPartBody>
    </w:docPart>
    <w:docPart>
      <w:docPartPr>
        <w:name w:val="904E3DAE15AB40148D5FC683C63363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BE21F0-92CE-4687-B45B-03B7A9810BAC}"/>
      </w:docPartPr>
      <w:docPartBody>
        <w:p w:rsidR="003C1438" w:rsidRDefault="00567DED">
          <w:pPr>
            <w:pStyle w:val="904E3DAE15AB40148D5FC683C6336391"/>
          </w:pPr>
          <w:r w:rsidRPr="004248EB">
            <w:rPr>
              <w:rStyle w:val="Emphasis"/>
              <w:lang w:val="en-GB" w:bidi="en-GB"/>
            </w:rPr>
            <w:t>Date: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67DED"/>
    <w:rsid w:val="003C1438"/>
    <w:rsid w:val="00567D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15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14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8320ED55C44C43B696E44340EDB5C9">
    <w:name w:val="FA8320ED55C44C43B696E44340EDB5C9"/>
    <w:rsid w:val="003C1438"/>
  </w:style>
  <w:style w:type="paragraph" w:customStyle="1" w:styleId="55C9513FF8724AD89F0E468970DEC3FE">
    <w:name w:val="55C9513FF8724AD89F0E468970DEC3FE"/>
    <w:rsid w:val="003C1438"/>
  </w:style>
  <w:style w:type="paragraph" w:customStyle="1" w:styleId="B51D742958D04820A402EDF4C94A328D">
    <w:name w:val="B51D742958D04820A402EDF4C94A328D"/>
    <w:rsid w:val="003C1438"/>
  </w:style>
  <w:style w:type="paragraph" w:customStyle="1" w:styleId="B625E510871E42F7A848E8576295B342">
    <w:name w:val="B625E510871E42F7A848E8576295B342"/>
    <w:rsid w:val="003C1438"/>
  </w:style>
  <w:style w:type="paragraph" w:customStyle="1" w:styleId="12E748CD053F4195938F693DB85A53EB">
    <w:name w:val="12E748CD053F4195938F693DB85A53EB"/>
    <w:rsid w:val="003C1438"/>
  </w:style>
  <w:style w:type="paragraph" w:customStyle="1" w:styleId="6632FAA73AF64EDAB9D5D5622E5B31BB">
    <w:name w:val="6632FAA73AF64EDAB9D5D5622E5B31BB"/>
    <w:rsid w:val="003C1438"/>
  </w:style>
  <w:style w:type="paragraph" w:customStyle="1" w:styleId="AFAA91E65BF24E1E9F37E74A5A53EAEF">
    <w:name w:val="AFAA91E65BF24E1E9F37E74A5A53EAEF"/>
    <w:rsid w:val="003C1438"/>
  </w:style>
  <w:style w:type="paragraph" w:customStyle="1" w:styleId="72710AA3A4924A3CB2267D47CDFF7824">
    <w:name w:val="72710AA3A4924A3CB2267D47CDFF7824"/>
    <w:rsid w:val="003C1438"/>
  </w:style>
  <w:style w:type="paragraph" w:customStyle="1" w:styleId="D1904DCAC52945F8A92702A48B1A1EA5">
    <w:name w:val="D1904DCAC52945F8A92702A48B1A1EA5"/>
    <w:rsid w:val="003C1438"/>
  </w:style>
  <w:style w:type="paragraph" w:customStyle="1" w:styleId="CFE3A5F067414ECC809AAE952689300C">
    <w:name w:val="CFE3A5F067414ECC809AAE952689300C"/>
    <w:rsid w:val="003C1438"/>
  </w:style>
  <w:style w:type="paragraph" w:customStyle="1" w:styleId="DAD2A161DD5C47FE89B58A67919D17FE">
    <w:name w:val="DAD2A161DD5C47FE89B58A67919D17FE"/>
    <w:rsid w:val="003C1438"/>
  </w:style>
  <w:style w:type="paragraph" w:customStyle="1" w:styleId="60EBDD3046354FDF91F080F00F15A5E0">
    <w:name w:val="60EBDD3046354FDF91F080F00F15A5E0"/>
    <w:rsid w:val="003C1438"/>
  </w:style>
  <w:style w:type="paragraph" w:customStyle="1" w:styleId="E1EE273975CF4C5DB038B536B0A35FDD">
    <w:name w:val="E1EE273975CF4C5DB038B536B0A35FDD"/>
    <w:rsid w:val="003C1438"/>
  </w:style>
  <w:style w:type="paragraph" w:customStyle="1" w:styleId="5033F48620D34C48B59BDC4C14A6E646">
    <w:name w:val="5033F48620D34C48B59BDC4C14A6E646"/>
    <w:rsid w:val="003C1438"/>
  </w:style>
  <w:style w:type="paragraph" w:customStyle="1" w:styleId="D2432CBD2BCE407B8051AF3B949F4058">
    <w:name w:val="D2432CBD2BCE407B8051AF3B949F4058"/>
    <w:rsid w:val="003C1438"/>
  </w:style>
  <w:style w:type="paragraph" w:customStyle="1" w:styleId="9746A919F3DB4BC689FA9D53C70EE1CE">
    <w:name w:val="9746A919F3DB4BC689FA9D53C70EE1CE"/>
    <w:rsid w:val="003C1438"/>
  </w:style>
  <w:style w:type="paragraph" w:customStyle="1" w:styleId="7402872B59DE4818AA040A2B6B52B143">
    <w:name w:val="7402872B59DE4818AA040A2B6B52B143"/>
    <w:rsid w:val="003C1438"/>
  </w:style>
  <w:style w:type="paragraph" w:customStyle="1" w:styleId="852D37D4204F48B7B52D63249087AACD">
    <w:name w:val="852D37D4204F48B7B52D63249087AACD"/>
    <w:rsid w:val="003C1438"/>
  </w:style>
  <w:style w:type="paragraph" w:customStyle="1" w:styleId="26CD86A1AEF841A5BF39C3D40DAED3C5">
    <w:name w:val="26CD86A1AEF841A5BF39C3D40DAED3C5"/>
    <w:rsid w:val="003C1438"/>
  </w:style>
  <w:style w:type="paragraph" w:customStyle="1" w:styleId="530333269DD144FA8B04AC18CBCE82A3">
    <w:name w:val="530333269DD144FA8B04AC18CBCE82A3"/>
    <w:rsid w:val="003C1438"/>
  </w:style>
  <w:style w:type="paragraph" w:customStyle="1" w:styleId="C09CAE248FD74C6BBBA6F4DB5FD68498">
    <w:name w:val="C09CAE248FD74C6BBBA6F4DB5FD68498"/>
    <w:rsid w:val="003C1438"/>
  </w:style>
  <w:style w:type="paragraph" w:customStyle="1" w:styleId="B0868E50B9174A169C4D6DF6C8D1FD7E">
    <w:name w:val="B0868E50B9174A169C4D6DF6C8D1FD7E"/>
    <w:rsid w:val="003C1438"/>
  </w:style>
  <w:style w:type="paragraph" w:customStyle="1" w:styleId="1D0CB8CE18974EE6A37C6587400A36E5">
    <w:name w:val="1D0CB8CE18974EE6A37C6587400A36E5"/>
    <w:rsid w:val="003C1438"/>
  </w:style>
  <w:style w:type="paragraph" w:customStyle="1" w:styleId="97A527C65ED94781AA193E46FD8DC4BB">
    <w:name w:val="97A527C65ED94781AA193E46FD8DC4BB"/>
    <w:rsid w:val="003C1438"/>
  </w:style>
  <w:style w:type="paragraph" w:customStyle="1" w:styleId="44561C95246340E186B5C122130DA249">
    <w:name w:val="44561C95246340E186B5C122130DA249"/>
    <w:rsid w:val="003C1438"/>
  </w:style>
  <w:style w:type="paragraph" w:customStyle="1" w:styleId="DADFCC6864A14EDDB7DD34E4F47EEECE">
    <w:name w:val="DADFCC6864A14EDDB7DD34E4F47EEECE"/>
    <w:rsid w:val="003C1438"/>
  </w:style>
  <w:style w:type="paragraph" w:customStyle="1" w:styleId="2203473F71444F0EAF37730EE49534F9">
    <w:name w:val="2203473F71444F0EAF37730EE49534F9"/>
    <w:rsid w:val="003C1438"/>
  </w:style>
  <w:style w:type="paragraph" w:customStyle="1" w:styleId="FD8123D121EF4FD99D728306BC4D2520">
    <w:name w:val="FD8123D121EF4FD99D728306BC4D2520"/>
    <w:rsid w:val="003C1438"/>
  </w:style>
  <w:style w:type="paragraph" w:customStyle="1" w:styleId="1F337F014E1F4929BD93E4DCFB667D23">
    <w:name w:val="1F337F014E1F4929BD93E4DCFB667D23"/>
    <w:rsid w:val="003C1438"/>
  </w:style>
  <w:style w:type="paragraph" w:customStyle="1" w:styleId="97191DE6EBC64F008C1F4A635A719180">
    <w:name w:val="97191DE6EBC64F008C1F4A635A719180"/>
    <w:rsid w:val="003C1438"/>
  </w:style>
  <w:style w:type="paragraph" w:customStyle="1" w:styleId="6069877658CA4904BC9A5577B451F36E">
    <w:name w:val="6069877658CA4904BC9A5577B451F36E"/>
    <w:rsid w:val="003C1438"/>
  </w:style>
  <w:style w:type="paragraph" w:customStyle="1" w:styleId="C56C6F2CC8224034BCABF002ED22451C">
    <w:name w:val="C56C6F2CC8224034BCABF002ED22451C"/>
    <w:rsid w:val="003C1438"/>
  </w:style>
  <w:style w:type="paragraph" w:customStyle="1" w:styleId="98BD5234FD1042BA8517DD7B334CB785">
    <w:name w:val="98BD5234FD1042BA8517DD7B334CB785"/>
    <w:rsid w:val="003C1438"/>
  </w:style>
  <w:style w:type="paragraph" w:customStyle="1" w:styleId="1CF8AD8138A646B7A34C50CC035982D7">
    <w:name w:val="1CF8AD8138A646B7A34C50CC035982D7"/>
    <w:rsid w:val="003C1438"/>
  </w:style>
  <w:style w:type="paragraph" w:customStyle="1" w:styleId="859DABBBC37B454284D487713227E7E9">
    <w:name w:val="859DABBBC37B454284D487713227E7E9"/>
    <w:rsid w:val="003C1438"/>
  </w:style>
  <w:style w:type="character" w:styleId="Emphasis">
    <w:name w:val="Emphasis"/>
    <w:basedOn w:val="DefaultParagraphFont"/>
    <w:uiPriority w:val="15"/>
    <w:qFormat/>
    <w:rsid w:val="003C1438"/>
    <w:rPr>
      <w:rFonts w:asciiTheme="minorHAnsi" w:hAnsiTheme="minorHAnsi" w:cs="Times New Roman"/>
      <w:b/>
      <w:i w:val="0"/>
      <w:iCs/>
      <w:color w:val="FFFFFF" w:themeColor="background1"/>
    </w:rPr>
  </w:style>
  <w:style w:type="paragraph" w:customStyle="1" w:styleId="1BF23642F2424DA6B8E97B710A826858">
    <w:name w:val="1BF23642F2424DA6B8E97B710A826858"/>
    <w:rsid w:val="003C1438"/>
  </w:style>
  <w:style w:type="paragraph" w:customStyle="1" w:styleId="B72D0D31CEBF47ADA648F5E0D21118AE">
    <w:name w:val="B72D0D31CEBF47ADA648F5E0D21118AE"/>
    <w:rsid w:val="003C1438"/>
  </w:style>
  <w:style w:type="paragraph" w:customStyle="1" w:styleId="904E3DAE15AB40148D5FC683C6336391">
    <w:name w:val="904E3DAE15AB40148D5FC683C6336391"/>
    <w:rsid w:val="003C1438"/>
  </w:style>
  <w:style w:type="paragraph" w:customStyle="1" w:styleId="31AB5FB2CAD749B780AA3E2A94F9F1A6">
    <w:name w:val="31AB5FB2CAD749B780AA3E2A94F9F1A6"/>
    <w:rsid w:val="003C1438"/>
  </w:style>
  <w:style w:type="paragraph" w:customStyle="1" w:styleId="F3C2F5A6CB3941B58A276272761F73E1">
    <w:name w:val="F3C2F5A6CB3941B58A276272761F73E1"/>
    <w:rsid w:val="003C1438"/>
  </w:style>
  <w:style w:type="paragraph" w:customStyle="1" w:styleId="3C53D99B283344CB99E6228BF4C21C1E">
    <w:name w:val="3C53D99B283344CB99E6228BF4C21C1E"/>
    <w:rsid w:val="003C143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C792F06-2EBC-4EA3-8413-2DEBB5887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</Template>
  <TotalTime>0</TotalTime>
  <Pages>15</Pages>
  <Words>1426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2020-02-17T16:46:00Z</dcterms:created>
  <dcterms:modified xsi:type="dcterms:W3CDTF">2020-02-18T23:45:00Z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